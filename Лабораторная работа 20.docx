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ECEF" w14:textId="2B64FE37" w:rsidR="00310F77" w:rsidRPr="00952C02" w:rsidRDefault="00310F77" w:rsidP="00952C02">
      <w:pPr>
        <w:ind w:firstLine="3402"/>
        <w:rPr>
          <w:b/>
          <w:bCs/>
        </w:rPr>
      </w:pPr>
      <w:r w:rsidRPr="00952C02">
        <w:rPr>
          <w:b/>
          <w:bCs/>
        </w:rPr>
        <w:t>Лабораторная работа №</w:t>
      </w:r>
      <w:r w:rsidR="00792B8D" w:rsidRPr="00952C02">
        <w:rPr>
          <w:b/>
          <w:bCs/>
        </w:rPr>
        <w:t>20</w:t>
      </w:r>
    </w:p>
    <w:p w14:paraId="33452108" w14:textId="77777777" w:rsidR="00952C02" w:rsidRPr="00952C02" w:rsidRDefault="00952C02" w:rsidP="00952C02">
      <w:r w:rsidRPr="00952C02">
        <w:t xml:space="preserve">Изучение систем контроля версий GIT, GITHUB, </w:t>
      </w:r>
      <w:proofErr w:type="spellStart"/>
      <w:r w:rsidRPr="00952C02">
        <w:t>GitLAB</w:t>
      </w:r>
      <w:proofErr w:type="spellEnd"/>
      <w:r w:rsidRPr="00952C02">
        <w:t xml:space="preserve"> и др.</w:t>
      </w:r>
    </w:p>
    <w:p w14:paraId="7E110DF0" w14:textId="77777777" w:rsidR="00952C02" w:rsidRPr="00952C02" w:rsidRDefault="00952C02" w:rsidP="00952C02">
      <w:r w:rsidRPr="00952C02">
        <w:t>1. Назначение систем контроля версий (VCS)</w:t>
      </w:r>
    </w:p>
    <w:p w14:paraId="6F50AED0" w14:textId="77777777" w:rsidR="00952C02" w:rsidRPr="00952C02" w:rsidRDefault="00952C02" w:rsidP="00952C02">
      <w:r w:rsidRPr="00952C02">
        <w:t>Системы контроля версий предназначены для:</w:t>
      </w:r>
    </w:p>
    <w:p w14:paraId="054F60DF" w14:textId="77777777" w:rsidR="00952C02" w:rsidRPr="00952C02" w:rsidRDefault="00952C02" w:rsidP="00952C02">
      <w:pPr>
        <w:numPr>
          <w:ilvl w:val="0"/>
          <w:numId w:val="25"/>
        </w:numPr>
      </w:pPr>
      <w:r w:rsidRPr="00952C02">
        <w:t>Отслеживания изменений в исходном коде и документации</w:t>
      </w:r>
    </w:p>
    <w:p w14:paraId="5143EF80" w14:textId="77777777" w:rsidR="00952C02" w:rsidRPr="00952C02" w:rsidRDefault="00952C02" w:rsidP="00952C02">
      <w:pPr>
        <w:numPr>
          <w:ilvl w:val="0"/>
          <w:numId w:val="25"/>
        </w:numPr>
      </w:pPr>
      <w:r w:rsidRPr="00952C02">
        <w:t>Сохранения истории всех модификаций файлов</w:t>
      </w:r>
    </w:p>
    <w:p w14:paraId="3647ECF3" w14:textId="77777777" w:rsidR="00952C02" w:rsidRPr="00952C02" w:rsidRDefault="00952C02" w:rsidP="00952C02">
      <w:pPr>
        <w:numPr>
          <w:ilvl w:val="0"/>
          <w:numId w:val="25"/>
        </w:numPr>
      </w:pPr>
      <w:r w:rsidRPr="00952C02">
        <w:t>Организации совместной работы нескольких разработчиков</w:t>
      </w:r>
    </w:p>
    <w:p w14:paraId="0059EBE4" w14:textId="77777777" w:rsidR="00952C02" w:rsidRPr="00952C02" w:rsidRDefault="00952C02" w:rsidP="00952C02">
      <w:pPr>
        <w:numPr>
          <w:ilvl w:val="0"/>
          <w:numId w:val="25"/>
        </w:numPr>
      </w:pPr>
      <w:r w:rsidRPr="00952C02">
        <w:t>Возможности отката к предыдущим версиям при обнаружении ошибок</w:t>
      </w:r>
    </w:p>
    <w:p w14:paraId="14BB337E" w14:textId="77777777" w:rsidR="00952C02" w:rsidRPr="00952C02" w:rsidRDefault="00952C02" w:rsidP="00952C02">
      <w:pPr>
        <w:numPr>
          <w:ilvl w:val="0"/>
          <w:numId w:val="25"/>
        </w:numPr>
      </w:pPr>
      <w:r w:rsidRPr="00952C02">
        <w:t>Разрешения конфликтов при одновременном редактировании файлов</w:t>
      </w:r>
    </w:p>
    <w:p w14:paraId="6CB31BF3" w14:textId="77777777" w:rsidR="00952C02" w:rsidRPr="00952C02" w:rsidRDefault="00952C02" w:rsidP="00952C02">
      <w:r w:rsidRPr="00952C02">
        <w:t>2. Виды VCS и их особенности</w:t>
      </w:r>
    </w:p>
    <w:p w14:paraId="2E4423CF" w14:textId="77777777" w:rsidR="00952C02" w:rsidRPr="00952C02" w:rsidRDefault="00952C02" w:rsidP="00952C02">
      <w:r w:rsidRPr="00952C02">
        <w:t>Централизованные VCS (CVCS):</w:t>
      </w:r>
    </w:p>
    <w:p w14:paraId="071E82DC" w14:textId="77777777" w:rsidR="00952C02" w:rsidRPr="00952C02" w:rsidRDefault="00952C02" w:rsidP="00952C02">
      <w:pPr>
        <w:numPr>
          <w:ilvl w:val="0"/>
          <w:numId w:val="26"/>
        </w:numPr>
      </w:pPr>
      <w:r w:rsidRPr="00952C02">
        <w:t>Примеры: SVN (</w:t>
      </w:r>
      <w:proofErr w:type="spellStart"/>
      <w:r w:rsidRPr="00952C02">
        <w:t>Subversion</w:t>
      </w:r>
      <w:proofErr w:type="spellEnd"/>
      <w:r w:rsidRPr="00952C02">
        <w:t>), CVS</w:t>
      </w:r>
    </w:p>
    <w:p w14:paraId="388EF06A" w14:textId="77777777" w:rsidR="00952C02" w:rsidRPr="00952C02" w:rsidRDefault="00952C02" w:rsidP="00952C02">
      <w:pPr>
        <w:numPr>
          <w:ilvl w:val="0"/>
          <w:numId w:val="26"/>
        </w:numPr>
      </w:pPr>
      <w:r w:rsidRPr="00952C02">
        <w:t>Особенности: Единый центральный сервер хранит все версии файлов</w:t>
      </w:r>
    </w:p>
    <w:p w14:paraId="5EA9D8B7" w14:textId="77777777" w:rsidR="00952C02" w:rsidRPr="00952C02" w:rsidRDefault="00952C02" w:rsidP="00952C02">
      <w:pPr>
        <w:numPr>
          <w:ilvl w:val="0"/>
          <w:numId w:val="26"/>
        </w:numPr>
      </w:pPr>
      <w:r w:rsidRPr="00952C02">
        <w:t>Преимущества: Простая администрация, четкое разграничение прав</w:t>
      </w:r>
    </w:p>
    <w:p w14:paraId="34EBC5E3" w14:textId="77777777" w:rsidR="00952C02" w:rsidRPr="00952C02" w:rsidRDefault="00952C02" w:rsidP="00952C02">
      <w:pPr>
        <w:numPr>
          <w:ilvl w:val="0"/>
          <w:numId w:val="26"/>
        </w:numPr>
      </w:pPr>
      <w:r w:rsidRPr="00952C02">
        <w:t>Недостатки: Единая точка отказа, требуется постоянное соединение с сервером</w:t>
      </w:r>
    </w:p>
    <w:p w14:paraId="54137466" w14:textId="77777777" w:rsidR="00952C02" w:rsidRPr="00952C02" w:rsidRDefault="00952C02" w:rsidP="00952C02">
      <w:r w:rsidRPr="00952C02">
        <w:t>Распределенные VCS (DVCS):</w:t>
      </w:r>
    </w:p>
    <w:p w14:paraId="09654C38" w14:textId="77777777" w:rsidR="00952C02" w:rsidRPr="00952C02" w:rsidRDefault="00952C02" w:rsidP="00952C02">
      <w:pPr>
        <w:numPr>
          <w:ilvl w:val="0"/>
          <w:numId w:val="27"/>
        </w:numPr>
      </w:pPr>
      <w:r w:rsidRPr="00952C02">
        <w:t>Примеры: </w:t>
      </w:r>
      <w:proofErr w:type="spellStart"/>
      <w:r w:rsidRPr="00952C02">
        <w:t>Git</w:t>
      </w:r>
      <w:proofErr w:type="spellEnd"/>
      <w:r w:rsidRPr="00952C02">
        <w:t xml:space="preserve">, </w:t>
      </w:r>
      <w:proofErr w:type="spellStart"/>
      <w:r w:rsidRPr="00952C02">
        <w:t>Mercurial</w:t>
      </w:r>
      <w:proofErr w:type="spellEnd"/>
    </w:p>
    <w:p w14:paraId="0E29A7AF" w14:textId="77777777" w:rsidR="00952C02" w:rsidRPr="00952C02" w:rsidRDefault="00952C02" w:rsidP="00952C02">
      <w:pPr>
        <w:numPr>
          <w:ilvl w:val="0"/>
          <w:numId w:val="27"/>
        </w:numPr>
      </w:pPr>
      <w:r w:rsidRPr="00952C02">
        <w:t>Особенности: Каждый разработчик имеет полную копию репозитория</w:t>
      </w:r>
    </w:p>
    <w:p w14:paraId="6F12A5E9" w14:textId="77777777" w:rsidR="00952C02" w:rsidRPr="00952C02" w:rsidRDefault="00952C02" w:rsidP="00952C02">
      <w:pPr>
        <w:numPr>
          <w:ilvl w:val="0"/>
          <w:numId w:val="27"/>
        </w:numPr>
      </w:pPr>
      <w:r w:rsidRPr="00952C02">
        <w:t>Преимущества: Работа оффлайн, высокая надежность, быстрые операции</w:t>
      </w:r>
    </w:p>
    <w:p w14:paraId="3973C478" w14:textId="77777777" w:rsidR="00952C02" w:rsidRPr="00952C02" w:rsidRDefault="00952C02" w:rsidP="00952C02">
      <w:pPr>
        <w:numPr>
          <w:ilvl w:val="0"/>
          <w:numId w:val="27"/>
        </w:numPr>
      </w:pPr>
      <w:proofErr w:type="spellStart"/>
      <w:r w:rsidRPr="00952C02">
        <w:t>Недостаменты</w:t>
      </w:r>
      <w:proofErr w:type="spellEnd"/>
      <w:proofErr w:type="gramStart"/>
      <w:r w:rsidRPr="00952C02">
        <w:t>: Более</w:t>
      </w:r>
      <w:proofErr w:type="gramEnd"/>
      <w:r w:rsidRPr="00952C02">
        <w:t xml:space="preserve"> сложная модель обучения</w:t>
      </w:r>
    </w:p>
    <w:p w14:paraId="29450DEE" w14:textId="77777777" w:rsidR="00952C02" w:rsidRPr="00952C02" w:rsidRDefault="00952C02" w:rsidP="00952C02">
      <w:r w:rsidRPr="00952C02">
        <w:t xml:space="preserve">3. Особенности подхода </w:t>
      </w:r>
      <w:proofErr w:type="spellStart"/>
      <w:r w:rsidRPr="00952C02">
        <w:t>Git</w:t>
      </w:r>
      <w:proofErr w:type="spellEnd"/>
      <w:r w:rsidRPr="00952C02">
        <w:t xml:space="preserve"> к работе с данными</w:t>
      </w:r>
    </w:p>
    <w:p w14:paraId="5934313C" w14:textId="77777777" w:rsidR="00952C02" w:rsidRPr="00952C02" w:rsidRDefault="00952C02" w:rsidP="00952C02">
      <w:r w:rsidRPr="00952C02">
        <w:t>Ключевые особенности:</w:t>
      </w:r>
    </w:p>
    <w:p w14:paraId="4251B977" w14:textId="77777777" w:rsidR="00952C02" w:rsidRPr="00952C02" w:rsidRDefault="00952C02" w:rsidP="00952C02">
      <w:pPr>
        <w:numPr>
          <w:ilvl w:val="0"/>
          <w:numId w:val="28"/>
        </w:numPr>
      </w:pPr>
      <w:r w:rsidRPr="00952C02">
        <w:t>Распределенная архитектура - каждый клон содержит полную историю</w:t>
      </w:r>
    </w:p>
    <w:p w14:paraId="5444EEEF" w14:textId="77777777" w:rsidR="00952C02" w:rsidRPr="00952C02" w:rsidRDefault="00952C02" w:rsidP="00952C02">
      <w:pPr>
        <w:numPr>
          <w:ilvl w:val="0"/>
          <w:numId w:val="28"/>
        </w:numPr>
      </w:pPr>
      <w:r w:rsidRPr="00952C02">
        <w:t xml:space="preserve">Хеширование SHA-1 - каждый коммит идентифицируется уникальным </w:t>
      </w:r>
      <w:proofErr w:type="spellStart"/>
      <w:r w:rsidRPr="00952C02">
        <w:t>хешем</w:t>
      </w:r>
      <w:proofErr w:type="spellEnd"/>
    </w:p>
    <w:p w14:paraId="738F2575" w14:textId="77777777" w:rsidR="00952C02" w:rsidRPr="00952C02" w:rsidRDefault="00952C02" w:rsidP="00952C02">
      <w:pPr>
        <w:numPr>
          <w:ilvl w:val="0"/>
          <w:numId w:val="28"/>
        </w:numPr>
      </w:pPr>
      <w:proofErr w:type="spellStart"/>
      <w:r w:rsidRPr="00952C02">
        <w:t>Трехстадийная</w:t>
      </w:r>
      <w:proofErr w:type="spellEnd"/>
      <w:r w:rsidRPr="00952C02">
        <w:t xml:space="preserve"> система: рабочая область → индекс (</w:t>
      </w:r>
      <w:proofErr w:type="spellStart"/>
      <w:r w:rsidRPr="00952C02">
        <w:t>staging</w:t>
      </w:r>
      <w:proofErr w:type="spellEnd"/>
      <w:r w:rsidRPr="00952C02">
        <w:t>) → репозиторий</w:t>
      </w:r>
    </w:p>
    <w:p w14:paraId="559CE327" w14:textId="77777777" w:rsidR="00952C02" w:rsidRPr="00952C02" w:rsidRDefault="00952C02" w:rsidP="00952C02">
      <w:pPr>
        <w:numPr>
          <w:ilvl w:val="0"/>
          <w:numId w:val="28"/>
        </w:numPr>
      </w:pPr>
      <w:r w:rsidRPr="00952C02">
        <w:t>Ветвление - легковесные и быстрые ветки</w:t>
      </w:r>
    </w:p>
    <w:p w14:paraId="7EC32D80" w14:textId="77777777" w:rsidR="00952C02" w:rsidRPr="00952C02" w:rsidRDefault="00952C02" w:rsidP="00952C02">
      <w:pPr>
        <w:numPr>
          <w:ilvl w:val="0"/>
          <w:numId w:val="28"/>
        </w:numPr>
      </w:pPr>
      <w:r w:rsidRPr="00952C02">
        <w:t>Целостность данных - невозможно изменить историю без следа</w:t>
      </w:r>
    </w:p>
    <w:p w14:paraId="20B57BA4" w14:textId="77777777" w:rsidR="00952C02" w:rsidRPr="00952C02" w:rsidRDefault="00952C02" w:rsidP="00952C02">
      <w:r w:rsidRPr="00952C02">
        <w:t xml:space="preserve">Преимущества </w:t>
      </w:r>
      <w:proofErr w:type="spellStart"/>
      <w:r w:rsidRPr="00952C02">
        <w:t>Git</w:t>
      </w:r>
      <w:proofErr w:type="spellEnd"/>
      <w:r w:rsidRPr="00952C02">
        <w:t>:</w:t>
      </w:r>
    </w:p>
    <w:p w14:paraId="6D550B08" w14:textId="77777777" w:rsidR="00952C02" w:rsidRPr="00952C02" w:rsidRDefault="00952C02" w:rsidP="00952C02">
      <w:pPr>
        <w:numPr>
          <w:ilvl w:val="0"/>
          <w:numId w:val="29"/>
        </w:numPr>
      </w:pPr>
      <w:r w:rsidRPr="00952C02">
        <w:t>Высокая производительность</w:t>
      </w:r>
    </w:p>
    <w:p w14:paraId="7295248B" w14:textId="77777777" w:rsidR="00952C02" w:rsidRPr="00952C02" w:rsidRDefault="00952C02" w:rsidP="00952C02">
      <w:pPr>
        <w:numPr>
          <w:ilvl w:val="0"/>
          <w:numId w:val="29"/>
        </w:numPr>
      </w:pPr>
      <w:r w:rsidRPr="00952C02">
        <w:t>Работа без интернета</w:t>
      </w:r>
    </w:p>
    <w:p w14:paraId="5EA7E566" w14:textId="77777777" w:rsidR="00952C02" w:rsidRPr="00952C02" w:rsidRDefault="00952C02" w:rsidP="00952C02">
      <w:pPr>
        <w:numPr>
          <w:ilvl w:val="0"/>
          <w:numId w:val="29"/>
        </w:numPr>
      </w:pPr>
      <w:r w:rsidRPr="00952C02">
        <w:t>Надежное хранение истории</w:t>
      </w:r>
    </w:p>
    <w:p w14:paraId="6A187276" w14:textId="77777777" w:rsidR="00952C02" w:rsidRPr="00952C02" w:rsidRDefault="00952C02" w:rsidP="00952C02">
      <w:pPr>
        <w:numPr>
          <w:ilvl w:val="0"/>
          <w:numId w:val="29"/>
        </w:numPr>
      </w:pPr>
      <w:r w:rsidRPr="00952C02">
        <w:t>Гибкие стратегии ветвления</w:t>
      </w:r>
    </w:p>
    <w:p w14:paraId="46EC1519" w14:textId="77777777" w:rsidR="00952C02" w:rsidRPr="00952C02" w:rsidRDefault="00952C02" w:rsidP="00952C02">
      <w:pPr>
        <w:numPr>
          <w:ilvl w:val="0"/>
          <w:numId w:val="29"/>
        </w:numPr>
      </w:pPr>
      <w:r w:rsidRPr="00952C02">
        <w:t>Широкая распространенность и поддержка</w:t>
      </w:r>
    </w:p>
    <w:p w14:paraId="69F24010" w14:textId="77777777" w:rsidR="00952C02" w:rsidRPr="00952C02" w:rsidRDefault="00952C02" w:rsidP="00952C02">
      <w:r w:rsidRPr="00952C02">
        <w:t xml:space="preserve">4. Процесс установки и настройки </w:t>
      </w:r>
      <w:proofErr w:type="spellStart"/>
      <w:r w:rsidRPr="00952C02">
        <w:t>Git</w:t>
      </w:r>
      <w:proofErr w:type="spellEnd"/>
      <w:r w:rsidRPr="00952C02">
        <w:t xml:space="preserve"> на ПК</w:t>
      </w:r>
    </w:p>
    <w:p w14:paraId="0D9099CE" w14:textId="77777777" w:rsidR="00952C02" w:rsidRPr="00952C02" w:rsidRDefault="00952C02" w:rsidP="00952C02">
      <w:r w:rsidRPr="00952C02">
        <w:t>Установка:</w:t>
      </w:r>
    </w:p>
    <w:p w14:paraId="7F692E34" w14:textId="77777777" w:rsidR="00952C02" w:rsidRPr="00952C02" w:rsidRDefault="00952C02" w:rsidP="00952C02">
      <w:pPr>
        <w:numPr>
          <w:ilvl w:val="0"/>
          <w:numId w:val="30"/>
        </w:numPr>
      </w:pPr>
      <w:r w:rsidRPr="00952C02">
        <w:t>Скачать установщик с официального сайта </w:t>
      </w:r>
      <w:hyperlink r:id="rId8" w:tgtFrame="_blank" w:history="1">
        <w:r w:rsidRPr="00952C02">
          <w:rPr>
            <w:rStyle w:val="af4"/>
          </w:rPr>
          <w:t>git-scm.com</w:t>
        </w:r>
      </w:hyperlink>
    </w:p>
    <w:p w14:paraId="011E6DD7" w14:textId="77777777" w:rsidR="00952C02" w:rsidRPr="00952C02" w:rsidRDefault="00952C02" w:rsidP="00952C02">
      <w:pPr>
        <w:numPr>
          <w:ilvl w:val="0"/>
          <w:numId w:val="30"/>
        </w:numPr>
      </w:pPr>
      <w:r w:rsidRPr="00952C02">
        <w:lastRenderedPageBreak/>
        <w:t>Запустить установщик, следовать инструкциям мастера</w:t>
      </w:r>
    </w:p>
    <w:p w14:paraId="076888C8" w14:textId="77777777" w:rsidR="00952C02" w:rsidRPr="00952C02" w:rsidRDefault="00952C02" w:rsidP="00952C02">
      <w:pPr>
        <w:numPr>
          <w:ilvl w:val="0"/>
          <w:numId w:val="30"/>
        </w:numPr>
      </w:pPr>
      <w:r w:rsidRPr="00952C02">
        <w:t>Выбрать рекомендуемые настройки для новичков</w:t>
      </w:r>
    </w:p>
    <w:p w14:paraId="5054128F" w14:textId="77777777" w:rsidR="00952C02" w:rsidRPr="00952C02" w:rsidRDefault="00952C02" w:rsidP="00952C02">
      <w:r w:rsidRPr="00952C02">
        <w:t>Базовая настройка:</w:t>
      </w:r>
    </w:p>
    <w:p w14:paraId="4458DC3E" w14:textId="77777777" w:rsidR="00952C02" w:rsidRPr="00952C02" w:rsidRDefault="00952C02" w:rsidP="00952C02">
      <w:proofErr w:type="spellStart"/>
      <w:r w:rsidRPr="00952C02">
        <w:t>bash</w:t>
      </w:r>
      <w:proofErr w:type="spellEnd"/>
    </w:p>
    <w:p w14:paraId="2006020E" w14:textId="77777777" w:rsidR="00952C02" w:rsidRPr="00952C02" w:rsidRDefault="00952C02" w:rsidP="00952C02">
      <w:pPr>
        <w:rPr>
          <w:lang w:val="en-US"/>
        </w:rPr>
      </w:pPr>
      <w:r w:rsidRPr="00952C02">
        <w:rPr>
          <w:lang w:val="en-US"/>
        </w:rPr>
        <w:t>git config --global user.name "</w:t>
      </w:r>
      <w:r w:rsidRPr="00952C02">
        <w:t>Ваше</w:t>
      </w:r>
      <w:r w:rsidRPr="00952C02">
        <w:rPr>
          <w:lang w:val="en-US"/>
        </w:rPr>
        <w:t xml:space="preserve"> </w:t>
      </w:r>
      <w:r w:rsidRPr="00952C02">
        <w:t>Имя</w:t>
      </w:r>
      <w:r w:rsidRPr="00952C02">
        <w:rPr>
          <w:lang w:val="en-US"/>
        </w:rPr>
        <w:t>"</w:t>
      </w:r>
    </w:p>
    <w:p w14:paraId="21898A29" w14:textId="77777777" w:rsidR="00952C02" w:rsidRPr="00952C02" w:rsidRDefault="00952C02" w:rsidP="00952C02">
      <w:pPr>
        <w:rPr>
          <w:lang w:val="en-US"/>
        </w:rPr>
      </w:pPr>
      <w:r w:rsidRPr="00952C02">
        <w:rPr>
          <w:lang w:val="en-US"/>
        </w:rPr>
        <w:t xml:space="preserve">git config --global </w:t>
      </w:r>
      <w:proofErr w:type="spellStart"/>
      <w:proofErr w:type="gramStart"/>
      <w:r w:rsidRPr="00952C02">
        <w:rPr>
          <w:lang w:val="en-US"/>
        </w:rPr>
        <w:t>user.email</w:t>
      </w:r>
      <w:proofErr w:type="spellEnd"/>
      <w:proofErr w:type="gramEnd"/>
      <w:r w:rsidRPr="00952C02">
        <w:rPr>
          <w:lang w:val="en-US"/>
        </w:rPr>
        <w:t xml:space="preserve"> "your.email@example.com"</w:t>
      </w:r>
    </w:p>
    <w:p w14:paraId="34860DC7" w14:textId="77777777" w:rsidR="00952C02" w:rsidRPr="00952C02" w:rsidRDefault="00952C02" w:rsidP="00952C02">
      <w:pPr>
        <w:rPr>
          <w:lang w:val="en-US"/>
        </w:rPr>
      </w:pPr>
      <w:r w:rsidRPr="00952C02">
        <w:rPr>
          <w:lang w:val="en-US"/>
        </w:rPr>
        <w:t xml:space="preserve">git config --global </w:t>
      </w:r>
      <w:proofErr w:type="spellStart"/>
      <w:proofErr w:type="gramStart"/>
      <w:r w:rsidRPr="00952C02">
        <w:rPr>
          <w:lang w:val="en-US"/>
        </w:rPr>
        <w:t>init.defaultBranch</w:t>
      </w:r>
      <w:proofErr w:type="spellEnd"/>
      <w:proofErr w:type="gramEnd"/>
      <w:r w:rsidRPr="00952C02">
        <w:rPr>
          <w:lang w:val="en-US"/>
        </w:rPr>
        <w:t xml:space="preserve"> main</w:t>
      </w:r>
    </w:p>
    <w:p w14:paraId="15CB5EB1" w14:textId="77777777" w:rsidR="00952C02" w:rsidRPr="00952C02" w:rsidRDefault="00952C02" w:rsidP="00952C02">
      <w:r w:rsidRPr="00952C02">
        <w:t>GITHUB</w:t>
      </w:r>
    </w:p>
    <w:p w14:paraId="35FC6625" w14:textId="77777777" w:rsidR="00952C02" w:rsidRPr="00952C02" w:rsidRDefault="00952C02" w:rsidP="00952C02">
      <w:r w:rsidRPr="00952C02">
        <w:t xml:space="preserve">1. Назначение сервиса </w:t>
      </w:r>
      <w:proofErr w:type="spellStart"/>
      <w:r w:rsidRPr="00952C02">
        <w:t>GitHub</w:t>
      </w:r>
      <w:proofErr w:type="spellEnd"/>
    </w:p>
    <w:p w14:paraId="2EE77BF9" w14:textId="77777777" w:rsidR="00952C02" w:rsidRPr="00952C02" w:rsidRDefault="00952C02" w:rsidP="00952C02">
      <w:proofErr w:type="spellStart"/>
      <w:r w:rsidRPr="00952C02">
        <w:t>GitHub</w:t>
      </w:r>
      <w:proofErr w:type="spellEnd"/>
      <w:r w:rsidRPr="00952C02">
        <w:t xml:space="preserve"> </w:t>
      </w:r>
      <w:proofErr w:type="gramStart"/>
      <w:r w:rsidRPr="00952C02">
        <w:t>- это</w:t>
      </w:r>
      <w:proofErr w:type="gramEnd"/>
      <w:r w:rsidRPr="00952C02">
        <w:t xml:space="preserve"> веб-платформа для:</w:t>
      </w:r>
    </w:p>
    <w:p w14:paraId="018BD3D5" w14:textId="77777777" w:rsidR="00952C02" w:rsidRPr="00952C02" w:rsidRDefault="00952C02" w:rsidP="00952C02">
      <w:pPr>
        <w:numPr>
          <w:ilvl w:val="0"/>
          <w:numId w:val="31"/>
        </w:numPr>
      </w:pPr>
      <w:r w:rsidRPr="00952C02">
        <w:t xml:space="preserve">Хостинга </w:t>
      </w:r>
      <w:proofErr w:type="spellStart"/>
      <w:r w:rsidRPr="00952C02">
        <w:t>Git</w:t>
      </w:r>
      <w:proofErr w:type="spellEnd"/>
      <w:r w:rsidRPr="00952C02">
        <w:t>-репозиториев в облаке</w:t>
      </w:r>
    </w:p>
    <w:p w14:paraId="6C4A33B8" w14:textId="77777777" w:rsidR="00952C02" w:rsidRPr="00952C02" w:rsidRDefault="00952C02" w:rsidP="00952C02">
      <w:pPr>
        <w:numPr>
          <w:ilvl w:val="0"/>
          <w:numId w:val="31"/>
        </w:numPr>
      </w:pPr>
      <w:r w:rsidRPr="00952C02">
        <w:t>Совместной разработки проектов</w:t>
      </w:r>
    </w:p>
    <w:p w14:paraId="75AF1387" w14:textId="77777777" w:rsidR="00952C02" w:rsidRPr="00952C02" w:rsidRDefault="00952C02" w:rsidP="00952C02">
      <w:pPr>
        <w:numPr>
          <w:ilvl w:val="0"/>
          <w:numId w:val="31"/>
        </w:numPr>
      </w:pPr>
      <w:r w:rsidRPr="00952C02">
        <w:t xml:space="preserve">Code Review через Pull </w:t>
      </w:r>
      <w:proofErr w:type="spellStart"/>
      <w:r w:rsidRPr="00952C02">
        <w:t>Requests</w:t>
      </w:r>
      <w:proofErr w:type="spellEnd"/>
    </w:p>
    <w:p w14:paraId="588D06D2" w14:textId="77777777" w:rsidR="00952C02" w:rsidRPr="00952C02" w:rsidRDefault="00952C02" w:rsidP="00952C02">
      <w:pPr>
        <w:numPr>
          <w:ilvl w:val="0"/>
          <w:numId w:val="31"/>
        </w:numPr>
      </w:pPr>
      <w:proofErr w:type="spellStart"/>
      <w:r w:rsidRPr="00952C02">
        <w:t>Issue</w:t>
      </w:r>
      <w:proofErr w:type="spellEnd"/>
      <w:r w:rsidRPr="00952C02">
        <w:t xml:space="preserve"> </w:t>
      </w:r>
      <w:proofErr w:type="spellStart"/>
      <w:r w:rsidRPr="00952C02">
        <w:t>Tracking</w:t>
      </w:r>
      <w:proofErr w:type="spellEnd"/>
      <w:r w:rsidRPr="00952C02">
        <w:t> - система задач и баг-трекинга</w:t>
      </w:r>
    </w:p>
    <w:p w14:paraId="354B8BF8" w14:textId="77777777" w:rsidR="00952C02" w:rsidRPr="00952C02" w:rsidRDefault="00952C02" w:rsidP="00952C02">
      <w:pPr>
        <w:numPr>
          <w:ilvl w:val="0"/>
          <w:numId w:val="31"/>
        </w:numPr>
      </w:pPr>
      <w:r w:rsidRPr="00952C02">
        <w:t>CI/CD - автоматизация сборки и тестирования</w:t>
      </w:r>
    </w:p>
    <w:p w14:paraId="2E456F3A" w14:textId="77777777" w:rsidR="00952C02" w:rsidRPr="00952C02" w:rsidRDefault="00952C02" w:rsidP="00952C02">
      <w:pPr>
        <w:numPr>
          <w:ilvl w:val="0"/>
          <w:numId w:val="31"/>
        </w:numPr>
      </w:pPr>
      <w:r w:rsidRPr="00952C02">
        <w:t xml:space="preserve">Социального кодирования - </w:t>
      </w:r>
      <w:proofErr w:type="spellStart"/>
      <w:r w:rsidRPr="00952C02">
        <w:t>форки</w:t>
      </w:r>
      <w:proofErr w:type="spellEnd"/>
      <w:r w:rsidRPr="00952C02">
        <w:t>, звезды, наблюдение за проектами</w:t>
      </w:r>
    </w:p>
    <w:p w14:paraId="38C8DE82" w14:textId="77777777" w:rsidR="00952C02" w:rsidRPr="00952C02" w:rsidRDefault="00952C02" w:rsidP="00952C02">
      <w:r w:rsidRPr="00952C02">
        <w:t xml:space="preserve">2. Назначение сервиса </w:t>
      </w:r>
      <w:proofErr w:type="spellStart"/>
      <w:r w:rsidRPr="00952C02">
        <w:t>Github</w:t>
      </w:r>
      <w:proofErr w:type="spellEnd"/>
      <w:r w:rsidRPr="00952C02">
        <w:t xml:space="preserve"> Desktop</w:t>
      </w:r>
    </w:p>
    <w:p w14:paraId="0D0D0449" w14:textId="77777777" w:rsidR="00952C02" w:rsidRPr="00952C02" w:rsidRDefault="00952C02" w:rsidP="00952C02">
      <w:proofErr w:type="spellStart"/>
      <w:r w:rsidRPr="00952C02">
        <w:t>GitHub</w:t>
      </w:r>
      <w:proofErr w:type="spellEnd"/>
      <w:r w:rsidRPr="00952C02">
        <w:t xml:space="preserve"> Desktop </w:t>
      </w:r>
      <w:proofErr w:type="gramStart"/>
      <w:r w:rsidRPr="00952C02">
        <w:t>- это графическое приложение</w:t>
      </w:r>
      <w:proofErr w:type="gramEnd"/>
      <w:r w:rsidRPr="00952C02">
        <w:t xml:space="preserve"> для:</w:t>
      </w:r>
    </w:p>
    <w:p w14:paraId="476A1CF1" w14:textId="77777777" w:rsidR="00952C02" w:rsidRPr="00952C02" w:rsidRDefault="00952C02" w:rsidP="00952C02">
      <w:pPr>
        <w:numPr>
          <w:ilvl w:val="0"/>
          <w:numId w:val="32"/>
        </w:numPr>
      </w:pPr>
      <w:r w:rsidRPr="00952C02">
        <w:t xml:space="preserve">Упрощения работы с </w:t>
      </w:r>
      <w:proofErr w:type="spellStart"/>
      <w:r w:rsidRPr="00952C02">
        <w:t>Git</w:t>
      </w:r>
      <w:proofErr w:type="spellEnd"/>
      <w:r w:rsidRPr="00952C02">
        <w:t> для новичков</w:t>
      </w:r>
    </w:p>
    <w:p w14:paraId="4CE51AC6" w14:textId="77777777" w:rsidR="00952C02" w:rsidRPr="00952C02" w:rsidRDefault="00952C02" w:rsidP="00952C02">
      <w:pPr>
        <w:numPr>
          <w:ilvl w:val="0"/>
          <w:numId w:val="32"/>
        </w:numPr>
      </w:pPr>
      <w:r w:rsidRPr="00952C02">
        <w:t>Визуализации изменений и истории коммитов</w:t>
      </w:r>
    </w:p>
    <w:p w14:paraId="0C40F3E0" w14:textId="77777777" w:rsidR="00952C02" w:rsidRPr="00952C02" w:rsidRDefault="00952C02" w:rsidP="00952C02">
      <w:pPr>
        <w:numPr>
          <w:ilvl w:val="0"/>
          <w:numId w:val="32"/>
        </w:numPr>
      </w:pPr>
      <w:r w:rsidRPr="00952C02">
        <w:t>Управления ветками через интерфейс</w:t>
      </w:r>
    </w:p>
    <w:p w14:paraId="32D898F7" w14:textId="77777777" w:rsidR="00952C02" w:rsidRPr="00952C02" w:rsidRDefault="00952C02" w:rsidP="00952C02">
      <w:pPr>
        <w:numPr>
          <w:ilvl w:val="0"/>
          <w:numId w:val="32"/>
        </w:numPr>
      </w:pPr>
      <w:r w:rsidRPr="00952C02">
        <w:t xml:space="preserve">Создания Pull </w:t>
      </w:r>
      <w:proofErr w:type="spellStart"/>
      <w:r w:rsidRPr="00952C02">
        <w:t>Requests</w:t>
      </w:r>
      <w:proofErr w:type="spellEnd"/>
      <w:r w:rsidRPr="00952C02">
        <w:t> без командной строки</w:t>
      </w:r>
    </w:p>
    <w:p w14:paraId="3A71053C" w14:textId="77777777" w:rsidR="00952C02" w:rsidRPr="00952C02" w:rsidRDefault="00952C02" w:rsidP="00952C02">
      <w:pPr>
        <w:numPr>
          <w:ilvl w:val="0"/>
          <w:numId w:val="32"/>
        </w:numPr>
      </w:pPr>
      <w:r w:rsidRPr="00952C02">
        <w:t>Синхронизации с удаленными репозиториями</w:t>
      </w:r>
    </w:p>
    <w:p w14:paraId="1CE2AFE8" w14:textId="77777777" w:rsidR="00952C02" w:rsidRPr="00952C02" w:rsidRDefault="00952C02" w:rsidP="00952C02">
      <w:r w:rsidRPr="00952C02">
        <w:t xml:space="preserve">3. Терминология </w:t>
      </w:r>
      <w:proofErr w:type="spellStart"/>
      <w:r w:rsidRPr="00952C02">
        <w:t>Git</w:t>
      </w:r>
      <w:proofErr w:type="spellEnd"/>
      <w:r w:rsidRPr="00952C02">
        <w:t xml:space="preserve"> и </w:t>
      </w:r>
      <w:proofErr w:type="spellStart"/>
      <w:r w:rsidRPr="00952C02">
        <w:t>GitHub</w:t>
      </w:r>
      <w:proofErr w:type="spellEnd"/>
    </w:p>
    <w:p w14:paraId="3F831A58" w14:textId="77777777" w:rsidR="00952C02" w:rsidRPr="00952C02" w:rsidRDefault="00952C02" w:rsidP="00952C02">
      <w:r w:rsidRPr="00952C02">
        <w:t>1. Репозиторий - хранилище проекта, содержащее все файлы, историю изменений и метаданные</w:t>
      </w:r>
    </w:p>
    <w:p w14:paraId="23966B40" w14:textId="77777777" w:rsidR="00952C02" w:rsidRPr="00952C02" w:rsidRDefault="00952C02" w:rsidP="00952C02">
      <w:r w:rsidRPr="00952C02">
        <w:t>2. Рабочая область и хранилище:</w:t>
      </w:r>
    </w:p>
    <w:p w14:paraId="5C9D4273" w14:textId="77777777" w:rsidR="00952C02" w:rsidRPr="00952C02" w:rsidRDefault="00952C02" w:rsidP="00952C02">
      <w:pPr>
        <w:numPr>
          <w:ilvl w:val="0"/>
          <w:numId w:val="33"/>
        </w:numPr>
      </w:pPr>
      <w:r w:rsidRPr="00952C02">
        <w:t>Рабочая область - текущие файлы, с которыми вы работаете</w:t>
      </w:r>
    </w:p>
    <w:p w14:paraId="180B2B91" w14:textId="77777777" w:rsidR="00952C02" w:rsidRPr="00952C02" w:rsidRDefault="00952C02" w:rsidP="00952C02">
      <w:pPr>
        <w:numPr>
          <w:ilvl w:val="0"/>
          <w:numId w:val="33"/>
        </w:numPr>
      </w:pPr>
      <w:r w:rsidRPr="00952C02">
        <w:t>Хранилище (.</w:t>
      </w:r>
      <w:proofErr w:type="spellStart"/>
      <w:r w:rsidRPr="00952C02">
        <w:t>git</w:t>
      </w:r>
      <w:proofErr w:type="spellEnd"/>
      <w:r w:rsidRPr="00952C02">
        <w:t>) - скрытая папка с полной историей и метаданными</w:t>
      </w:r>
    </w:p>
    <w:p w14:paraId="7F9321D4" w14:textId="77777777" w:rsidR="00952C02" w:rsidRPr="00952C02" w:rsidRDefault="00952C02" w:rsidP="00952C02">
      <w:r w:rsidRPr="00952C02">
        <w:t xml:space="preserve">3. </w:t>
      </w:r>
      <w:proofErr w:type="spellStart"/>
      <w:r w:rsidRPr="00952C02">
        <w:t>Форк</w:t>
      </w:r>
      <w:proofErr w:type="spellEnd"/>
      <w:r w:rsidRPr="00952C02">
        <w:t xml:space="preserve"> - полная копия чужого репозитория в вашем аккаунте </w:t>
      </w:r>
      <w:proofErr w:type="spellStart"/>
      <w:r w:rsidRPr="00952C02">
        <w:t>GitHub</w:t>
      </w:r>
      <w:proofErr w:type="spellEnd"/>
    </w:p>
    <w:p w14:paraId="4A85BF25" w14:textId="77777777" w:rsidR="00952C02" w:rsidRPr="00952C02" w:rsidRDefault="00952C02" w:rsidP="00952C02">
      <w:r w:rsidRPr="00952C02">
        <w:t>4. Ветка - изолированная линия разработки для реализации отдельной функциональности</w:t>
      </w:r>
    </w:p>
    <w:p w14:paraId="0802D579" w14:textId="77777777" w:rsidR="00952C02" w:rsidRPr="00952C02" w:rsidRDefault="00952C02" w:rsidP="00952C02">
      <w:r w:rsidRPr="00952C02">
        <w:t>5. Мастер/</w:t>
      </w:r>
      <w:proofErr w:type="spellStart"/>
      <w:r w:rsidRPr="00952C02">
        <w:t>Main</w:t>
      </w:r>
      <w:proofErr w:type="spellEnd"/>
      <w:r w:rsidRPr="00952C02">
        <w:t> - основная ветка проекта, содержащая стабильную версию кода</w:t>
      </w:r>
    </w:p>
    <w:p w14:paraId="6FC42D10" w14:textId="77777777" w:rsidR="00952C02" w:rsidRPr="00952C02" w:rsidRDefault="00952C02" w:rsidP="00952C02">
      <w:r w:rsidRPr="00952C02">
        <w:t>6. Коммит - фиксация изменений в истории репозитория с уникальным идентификатором</w:t>
      </w:r>
    </w:p>
    <w:p w14:paraId="5401C229" w14:textId="77777777" w:rsidR="00952C02" w:rsidRPr="00952C02" w:rsidRDefault="00952C02" w:rsidP="00952C02">
      <w:r w:rsidRPr="00952C02">
        <w:t>7. Пул (</w:t>
      </w:r>
      <w:proofErr w:type="spellStart"/>
      <w:r w:rsidRPr="00952C02">
        <w:t>pull</w:t>
      </w:r>
      <w:proofErr w:type="spellEnd"/>
      <w:r w:rsidRPr="00952C02">
        <w:t>) - получение последних изменений из удаленного репозитория</w:t>
      </w:r>
    </w:p>
    <w:p w14:paraId="628288C4" w14:textId="77777777" w:rsidR="00952C02" w:rsidRPr="00952C02" w:rsidRDefault="00952C02" w:rsidP="00952C02">
      <w:r w:rsidRPr="00952C02">
        <w:t xml:space="preserve">8. </w:t>
      </w:r>
      <w:proofErr w:type="spellStart"/>
      <w:r w:rsidRPr="00952C02">
        <w:t>Пуш</w:t>
      </w:r>
      <w:proofErr w:type="spellEnd"/>
      <w:r w:rsidRPr="00952C02">
        <w:t xml:space="preserve"> (</w:t>
      </w:r>
      <w:proofErr w:type="spellStart"/>
      <w:r w:rsidRPr="00952C02">
        <w:t>push</w:t>
      </w:r>
      <w:proofErr w:type="spellEnd"/>
      <w:r w:rsidRPr="00952C02">
        <w:t>) - отправка локальных коммитов в удаленный репозиторий</w:t>
      </w:r>
    </w:p>
    <w:p w14:paraId="44C5BA4B" w14:textId="77777777" w:rsidR="00952C02" w:rsidRPr="00952C02" w:rsidRDefault="00952C02" w:rsidP="00952C02">
      <w:r w:rsidRPr="00952C02">
        <w:lastRenderedPageBreak/>
        <w:t xml:space="preserve">9. </w:t>
      </w:r>
      <w:proofErr w:type="spellStart"/>
      <w:r w:rsidRPr="00952C02">
        <w:t>Пулреквест</w:t>
      </w:r>
      <w:proofErr w:type="spellEnd"/>
      <w:r w:rsidRPr="00952C02">
        <w:t xml:space="preserve"> (Pull </w:t>
      </w:r>
      <w:proofErr w:type="spellStart"/>
      <w:r w:rsidRPr="00952C02">
        <w:t>Request</w:t>
      </w:r>
      <w:proofErr w:type="spellEnd"/>
      <w:r w:rsidRPr="00952C02">
        <w:t>) - запрос на слияние изменений из одной ветки в другую с обсуждением и проверкой кода</w:t>
      </w:r>
    </w:p>
    <w:p w14:paraId="7088A915" w14:textId="77777777" w:rsidR="00952C02" w:rsidRPr="00952C02" w:rsidRDefault="00952C02" w:rsidP="00952C02">
      <w:r w:rsidRPr="00952C02">
        <w:t xml:space="preserve">10. </w:t>
      </w:r>
      <w:proofErr w:type="spellStart"/>
      <w:r w:rsidRPr="00952C02">
        <w:t>Мердж</w:t>
      </w:r>
      <w:proofErr w:type="spellEnd"/>
      <w:r w:rsidRPr="00952C02">
        <w:t xml:space="preserve"> (</w:t>
      </w:r>
      <w:proofErr w:type="spellStart"/>
      <w:r w:rsidRPr="00952C02">
        <w:t>merge</w:t>
      </w:r>
      <w:proofErr w:type="spellEnd"/>
      <w:r w:rsidRPr="00952C02">
        <w:t>) - процесс слияния изменений из одной ветки в другую</w:t>
      </w:r>
    </w:p>
    <w:p w14:paraId="45CB82AA" w14:textId="77777777" w:rsidR="00952C02" w:rsidRPr="00952C02" w:rsidRDefault="00952C02" w:rsidP="00952C02">
      <w:r w:rsidRPr="00952C02">
        <w:t xml:space="preserve">11. </w:t>
      </w:r>
      <w:proofErr w:type="spellStart"/>
      <w:r w:rsidRPr="00952C02">
        <w:t>Кодревью</w:t>
      </w:r>
      <w:proofErr w:type="spellEnd"/>
      <w:r w:rsidRPr="00952C02">
        <w:t xml:space="preserve"> (Code Review) - процесс проверки кода другими разработчиками на предмет качества, соответствия стандартам и выявления ошибок</w:t>
      </w:r>
    </w:p>
    <w:p w14:paraId="0CF25A1E" w14:textId="77777777" w:rsidR="00DD6873" w:rsidRPr="00952C02" w:rsidRDefault="00DD6873" w:rsidP="00952C02"/>
    <w:sectPr w:rsidR="00DD6873" w:rsidRPr="00952C02" w:rsidSect="0022791E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CF7C1" w14:textId="77777777" w:rsidR="00363E0C" w:rsidRDefault="00363E0C" w:rsidP="00D973E7">
      <w:pPr>
        <w:spacing w:line="240" w:lineRule="auto"/>
      </w:pPr>
      <w:r>
        <w:separator/>
      </w:r>
    </w:p>
  </w:endnote>
  <w:endnote w:type="continuationSeparator" w:id="0">
    <w:p w14:paraId="64C699A9" w14:textId="77777777" w:rsidR="00363E0C" w:rsidRDefault="00363E0C" w:rsidP="00D973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9FE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2CE78C5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0245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F11DD">
      <w:rPr>
        <w:rStyle w:val="a7"/>
        <w:noProof/>
      </w:rPr>
      <w:t>1</w:t>
    </w:r>
    <w:r>
      <w:rPr>
        <w:rStyle w:val="a7"/>
      </w:rPr>
      <w:fldChar w:fldCharType="end"/>
    </w:r>
  </w:p>
  <w:p w14:paraId="653FD46D" w14:textId="1E96E828" w:rsidR="0007690D" w:rsidRDefault="00016E1A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F7D452E" wp14:editId="2D78F47F">
              <wp:simplePos x="0" y="0"/>
              <wp:positionH relativeFrom="column">
                <wp:posOffset>1256030</wp:posOffset>
              </wp:positionH>
              <wp:positionV relativeFrom="paragraph">
                <wp:posOffset>198120</wp:posOffset>
              </wp:positionV>
              <wp:extent cx="617220" cy="155575"/>
              <wp:effectExtent l="0" t="0" r="11430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722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2E678A" w14:textId="2E0F03E3" w:rsidR="0007690D" w:rsidRPr="00B51140" w:rsidRDefault="00016E1A" w:rsidP="00016E1A">
                          <w:pPr>
                            <w:ind w:firstLine="0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</w:t>
                          </w: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7D452E" id="_x0000_t202" coordsize="21600,21600" o:spt="202" path="m,l,21600r21600,l21600,xe">
              <v:stroke joinstyle="miter"/>
              <v:path gradientshapeok="t" o:connecttype="rect"/>
            </v:shapetype>
            <v:shape id="Поле 58" o:spid="_x0000_s1027" type="#_x0000_t202" style="position:absolute;left:0;text-align:left;margin-left:98.9pt;margin-top:15.6pt;width:48.6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" filled="f" stroked="f">
              <v:textbox inset="0,0,0,0">
                <w:txbxContent>
                  <w:p w14:paraId="512E678A" w14:textId="2E0F03E3" w:rsidR="0007690D" w:rsidRPr="00B51140" w:rsidRDefault="00016E1A" w:rsidP="00016E1A">
                    <w:pPr>
                      <w:ind w:firstLine="0"/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</w:t>
                    </w:r>
                    <w:r w:rsidRPr="00C57622">
                      <w:rPr>
                        <w:rFonts w:ascii="ISOCPEUR" w:hAnsi="ISOCPEUR"/>
                        <w:i/>
                      </w:rPr>
                      <w:t>одпись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1688E26" wp14:editId="532233C7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D7DC38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2C280253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688E26" id="Поле 60" o:spid="_x0000_s1028" type="#_x0000_t202" style="position:absolute;left:0;text-align:left;margin-left:478.45pt;margin-top:-9.3pt;width:28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" filled="f" stroked="f">
              <v:textbox inset="0,0,0,0">
                <w:txbxContent>
                  <w:p w14:paraId="18D7DC38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2C280253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292964" wp14:editId="6025C1D6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8786E7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8A06C9" wp14:editId="013310E9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C5588B" id="Прямая соединительная линия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1F1C5D7D" wp14:editId="1E3B49A6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F50F1" w14:textId="77777777" w:rsidR="0007690D" w:rsidRPr="00C57622" w:rsidRDefault="0007690D" w:rsidP="00016E1A">
                          <w:pPr>
                            <w:ind w:firstLine="0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1C5D7D" id="Поле 65" o:spid="_x0000_s1029" type="#_x0000_t202" style="position:absolute;left:0;text-align:left;margin-left:43.35pt;margin-top:16pt;width:55.9pt;height:1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" filled="f" stroked="f">
              <v:textbox inset="0,0,0,0">
                <w:txbxContent>
                  <w:p w14:paraId="623F50F1" w14:textId="77777777" w:rsidR="0007690D" w:rsidRPr="00C57622" w:rsidRDefault="0007690D" w:rsidP="00016E1A">
                    <w:pPr>
                      <w:ind w:firstLine="0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3851DFC" wp14:editId="4D916936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3817C3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851DFC" id="Поле 62" o:spid="_x0000_s1030" type="#_x0000_t202" style="position:absolute;left:0;text-align:left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DP&#10;twKb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553817C3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1F66946" wp14:editId="3DF466CB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5104AA" w14:textId="3CD63C69" w:rsidR="0007690D" w:rsidRPr="00C57622" w:rsidRDefault="0007690D" w:rsidP="001256AB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ата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66946" id="Поле 59" o:spid="_x0000_s1031" type="#_x0000_t202" style="position:absolute;left:0;text-align:left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" filled="f" stroked="f">
              <v:textbox inset="0,0,0,0">
                <w:txbxContent>
                  <w:p w14:paraId="355104AA" w14:textId="3CD63C69" w:rsidR="0007690D" w:rsidRPr="00C57622" w:rsidRDefault="0007690D" w:rsidP="001256AB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/>
                        <w:i/>
                      </w:rPr>
                      <w:t>ата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EAEB2D4" wp14:editId="7F0F3E83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5A4C3C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AEB2D4" id="Поле 63" o:spid="_x0000_s1032" type="#_x0000_t202" style="position:absolute;left:0;text-align:left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xxN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SbqCxqqaA+sRqEeVp4ujnoAH9IMfKklJK+HxQaKfr3jh2JY7UEuATVEiin+Wop&#10;gxRzeBfm8Tt4tG3HyLPnDm7ZtcYmRc8sznS5+0noeVLjeP26T6ee/9P+J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+&#10;2xxN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475A4C3C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6DE1D15" wp14:editId="120E5AEA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8E191" w14:textId="77777777" w:rsidR="0007690D" w:rsidRPr="00E861C8" w:rsidRDefault="0007690D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5F11DD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1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31122A41" w14:textId="77777777" w:rsidR="0007690D" w:rsidRPr="00C00CD7" w:rsidRDefault="0007690D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DE1D15" id="Поле 53" o:spid="_x0000_s1033" type="#_x0000_t202" style="position:absolute;left:0;text-align:left;margin-left:476.05pt;margin-top:10.75pt;width:26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" filled="f" stroked="f">
              <v:textbox inset="0,0,0,0">
                <w:txbxContent>
                  <w:p w14:paraId="1198E191" w14:textId="77777777" w:rsidR="0007690D" w:rsidRPr="00E861C8" w:rsidRDefault="0007690D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5F11DD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1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31122A41" w14:textId="77777777" w:rsidR="0007690D" w:rsidRPr="00C00CD7" w:rsidRDefault="0007690D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BC283E5" wp14:editId="004ACD93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A77D4D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0BD2AA9" wp14:editId="041A8053">
              <wp:simplePos x="0" y="0"/>
              <wp:positionH relativeFrom="column">
                <wp:posOffset>1986915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C042CF" w14:textId="77777777" w:rsidR="0007690D" w:rsidRPr="00FB6277" w:rsidRDefault="0022791E" w:rsidP="005F11DD">
                          <w:pPr>
                            <w:pStyle w:val="4"/>
                            <w:spacing w:before="0" w:after="0"/>
                            <w:jc w:val="center"/>
                            <w:rPr>
                              <w:rFonts w:ascii="ISOCPEUR" w:hAnsi="ISOCPEUR"/>
                              <w:b w:val="0"/>
                              <w:i/>
                            </w:rPr>
                          </w:pPr>
                          <w:r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ЛР</w:t>
                          </w:r>
                          <w:r w:rsidR="0007690D"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 xml:space="preserve"> </w:t>
                          </w:r>
                          <w:r w:rsidR="005F11DD" w:rsidRPr="00FB6277">
                            <w:rPr>
                              <w:rFonts w:ascii="ISOCPEUR" w:hAnsi="ISOCPEUR"/>
                              <w:b w:val="0"/>
                              <w:i/>
                            </w:rPr>
                            <w:t>5-04-0612-02</w:t>
                          </w:r>
                          <w:r w:rsidR="0007690D"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  <w:lang w:val="en-US"/>
                            </w:rPr>
                            <w:t>.</w:t>
                          </w:r>
                          <w:r w:rsidR="005F11DD"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33.43</w:t>
                          </w:r>
                          <w:r w:rsidR="0007690D"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.0</w:t>
                          </w:r>
                          <w:r w:rsidR="00FB6277"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7</w:t>
                          </w:r>
                          <w:r w:rsidR="005F11DD"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.24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D2AA9" id="Поле 54" o:spid="_x0000_s1034" type="#_x0000_t202" style="position:absolute;left:0;text-align:left;margin-left:156.45pt;margin-top:-3.9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" filled="f" stroked="f">
              <v:textbox inset="0,0,0,0">
                <w:txbxContent>
                  <w:p w14:paraId="10C042CF" w14:textId="77777777" w:rsidR="0007690D" w:rsidRPr="00FB6277" w:rsidRDefault="0022791E" w:rsidP="005F11DD">
                    <w:pPr>
                      <w:pStyle w:val="4"/>
                      <w:spacing w:before="0" w:after="0"/>
                      <w:jc w:val="center"/>
                      <w:rPr>
                        <w:rFonts w:ascii="ISOCPEUR" w:hAnsi="ISOCPEUR"/>
                        <w:b w:val="0"/>
                        <w:i/>
                      </w:rPr>
                    </w:pPr>
                    <w:r w:rsidRPr="00FB6277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ЛР</w:t>
                    </w:r>
                    <w:r w:rsidR="0007690D" w:rsidRPr="00FB6277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 xml:space="preserve"> </w:t>
                    </w:r>
                    <w:r w:rsidR="005F11DD" w:rsidRPr="00FB6277">
                      <w:rPr>
                        <w:rFonts w:ascii="ISOCPEUR" w:hAnsi="ISOCPEUR"/>
                        <w:b w:val="0"/>
                        <w:i/>
                      </w:rPr>
                      <w:t>5-04-0612-02</w:t>
                    </w:r>
                    <w:r w:rsidR="0007690D" w:rsidRPr="00FB6277">
                      <w:rPr>
                        <w:rFonts w:ascii="ISOCPEUR" w:hAnsi="ISOCPEUR"/>
                        <w:b w:val="0"/>
                        <w:i/>
                        <w:szCs w:val="32"/>
                        <w:lang w:val="en-US"/>
                      </w:rPr>
                      <w:t>.</w:t>
                    </w:r>
                    <w:r w:rsidR="005F11DD" w:rsidRPr="00FB6277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33.43</w:t>
                    </w:r>
                    <w:r w:rsidR="0007690D" w:rsidRPr="00FB6277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.0</w:t>
                    </w:r>
                    <w:r w:rsidR="00FB6277" w:rsidRPr="00FB6277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7</w:t>
                    </w:r>
                    <w:r w:rsidR="005F11DD" w:rsidRPr="00FB6277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.24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B9935F" wp14:editId="75576539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11FBF0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4D32103" wp14:editId="22A639BF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09D35B" id="Прямая соединительная линия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021D11" wp14:editId="1221F65C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53C5A9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F4F174" wp14:editId="3EDFB44D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918EB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714BA8D" wp14:editId="61457F20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09542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2AC88A" wp14:editId="7E5C2EC5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F91422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7B3733" wp14:editId="5F016E47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6A9BA5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A0B68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43E465DB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6061AC6D" wp14:editId="1E20B3D5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141E6F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679FAADF" wp14:editId="736B2B90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5C221C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7995693B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9FAADF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505C221C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7995693B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71732B7F" wp14:editId="6A588E76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2A59A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732B7F" id="Поле 40" o:spid="_x0000_s1036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4982A59A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625E3149" wp14:editId="5295B75A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8542C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5E3149" id="Поле 39" o:spid="_x0000_s1037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148542C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54A7DEDF" wp14:editId="471DEF6C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44DCC1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A7DEDF" id="Поле 38" o:spid="_x0000_s1038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0844DCC1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276D6FA" wp14:editId="04221F5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310AE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76D6FA" id="Поле 37" o:spid="_x0000_s1039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223310AE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C1A3E3A" wp14:editId="05D2123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93810D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1A3E3A" id="Поле 36" o:spid="_x0000_s1040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3A93810D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7106A1E" wp14:editId="7BC3E0F4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9760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106A1E" id="Поле 35" o:spid="_x0000_s1041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46A9760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2499EB9A" wp14:editId="3FF0294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95CC4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99EB9A" id="Поле 34" o:spid="_x0000_s1042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2995CC4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7B6C09FD" wp14:editId="7AC82B83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CC5E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6C09FD" id="Поле 33" o:spid="_x0000_s1043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491CC5E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C3A437D" wp14:editId="123BF8D7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6D53E9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3A437D" id="Поле 32" o:spid="_x0000_s1044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66D53E9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1C60F46" wp14:editId="4644A8A0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72EAF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60F46" id="Поле 31" o:spid="_x0000_s1045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5E72EAF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05E4CE" wp14:editId="24279525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9C7A9F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5E4CE" id="Поле 30" o:spid="_x0000_s1046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779C7A9F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D916BE8" wp14:editId="6EE57759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9C1D2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916BE8" id="Поле 29" o:spid="_x0000_s1047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6539C1D2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42089E4" wp14:editId="1F56D3B6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EAA29E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2089E4" id="Поле 28" o:spid="_x0000_s1048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2CEAA29E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6104A589" wp14:editId="0A4F705C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6C9E8B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04A589" id="Поле 27" o:spid="_x0000_s1049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3B6C9E8B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24962901" wp14:editId="2FAFCBF4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CCE542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7983E1C6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962901" id="Поле 26" o:spid="_x0000_s1050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32CCE542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7983E1C6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6301926" wp14:editId="7E41818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CE62FE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01926" id="Поле 25" o:spid="_x0000_s1051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74CE62FE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213C149" wp14:editId="3AEAD6E0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DFC45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13C149" id="Поле 24" o:spid="_x0000_s1052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436DFC45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E42228B" wp14:editId="2A34202A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C66391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42228B" id="Поле 23" o:spid="_x0000_s1053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0EC66391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CC2B3CA" wp14:editId="44781FA1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ACC6E8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4F6235C2" wp14:editId="05B53E4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36652B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521F0DF" wp14:editId="522269C3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180DE5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D403403" wp14:editId="73180638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398583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BB375D8" wp14:editId="2EBCE810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8E08A3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01F8CC0" wp14:editId="75675A8B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17132C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9097A90" wp14:editId="1BAFA7BA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4DABA6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097A90" id="Поле 16" o:spid="_x0000_s1054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7F4DABA6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CC25400" wp14:editId="061D5E25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C0518F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FB15243" wp14:editId="40AD9D3F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06BB2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5F76499C" wp14:editId="57F2C9B3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C4CCF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1830C4AD" wp14:editId="21F5E2D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17F313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30C4AD" id="Поле 12" o:spid="_x0000_s1055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7717F313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10CECBB" wp14:editId="17E2C7D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14781B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21900A1" wp14:editId="443A20EA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DE7713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50D97BD" wp14:editId="7582E242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57031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92EEB73" wp14:editId="580B5CC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CC4EAF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6F38C32" wp14:editId="085639B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83772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EF05234" wp14:editId="148E8E5A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F12A30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BF7D71B" wp14:editId="2E03FA6E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36449F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9AB1CB5" wp14:editId="64794848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DCA4C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BD6EE04" wp14:editId="1F75CC99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0F31E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536C574" wp14:editId="2141ABA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32AC45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F626467" wp14:editId="2CB2BB9B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6523AA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4B6A6" w14:textId="77777777" w:rsidR="00363E0C" w:rsidRDefault="00363E0C" w:rsidP="00D973E7">
      <w:pPr>
        <w:spacing w:line="240" w:lineRule="auto"/>
      </w:pPr>
      <w:r>
        <w:separator/>
      </w:r>
    </w:p>
  </w:footnote>
  <w:footnote w:type="continuationSeparator" w:id="0">
    <w:p w14:paraId="63521542" w14:textId="77777777" w:rsidR="00363E0C" w:rsidRDefault="00363E0C" w:rsidP="00D973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08334" w14:textId="77777777" w:rsidR="0007690D" w:rsidRDefault="0007690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F3BF4FB" wp14:editId="7A322955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6C003" w14:textId="77777777" w:rsidR="0022791E" w:rsidRDefault="0022791E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3BF4FB" id="Прямоугольник 44" o:spid="_x0000_s1026" style="position:absolute;left:0;text-align:left;margin-left:57pt;margin-top:16.5pt;width:522pt;height:8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" o:allowincell="f" strokeweight="1.5pt">
              <v:textbox>
                <w:txbxContent>
                  <w:p w14:paraId="2DA6C003" w14:textId="77777777" w:rsidR="0022791E" w:rsidRDefault="0022791E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2DD6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4F06FF6" wp14:editId="270405DD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93362F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B8C"/>
    <w:multiLevelType w:val="multilevel"/>
    <w:tmpl w:val="04D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7B36"/>
    <w:multiLevelType w:val="hybridMultilevel"/>
    <w:tmpl w:val="275EAE7C"/>
    <w:lvl w:ilvl="0" w:tplc="F9CC9D9A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8CD48B7"/>
    <w:multiLevelType w:val="hybridMultilevel"/>
    <w:tmpl w:val="3FBC89B0"/>
    <w:lvl w:ilvl="0" w:tplc="BA608A5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A970573"/>
    <w:multiLevelType w:val="hybridMultilevel"/>
    <w:tmpl w:val="79B227AA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C1A797B"/>
    <w:multiLevelType w:val="multilevel"/>
    <w:tmpl w:val="8576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D5AD1"/>
    <w:multiLevelType w:val="hybridMultilevel"/>
    <w:tmpl w:val="D37496F8"/>
    <w:lvl w:ilvl="0" w:tplc="4F84CD6A">
      <w:start w:val="1"/>
      <w:numFmt w:val="decimal"/>
      <w:lvlText w:val="%1."/>
      <w:lvlJc w:val="left"/>
      <w:pPr>
        <w:ind w:left="1343" w:hanging="492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FCB064D"/>
    <w:multiLevelType w:val="hybridMultilevel"/>
    <w:tmpl w:val="DB08756C"/>
    <w:lvl w:ilvl="0" w:tplc="FBD824FC">
      <w:start w:val="1"/>
      <w:numFmt w:val="bullet"/>
      <w:lvlText w:val="-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7" w15:restartNumberingAfterBreak="0">
    <w:nsid w:val="11ED5433"/>
    <w:multiLevelType w:val="hybridMultilevel"/>
    <w:tmpl w:val="E2BCD4B8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6228A"/>
    <w:multiLevelType w:val="multilevel"/>
    <w:tmpl w:val="67CE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7615B"/>
    <w:multiLevelType w:val="hybridMultilevel"/>
    <w:tmpl w:val="3E6AE24E"/>
    <w:lvl w:ilvl="0" w:tplc="FBD824FC">
      <w:start w:val="1"/>
      <w:numFmt w:val="bullet"/>
      <w:lvlText w:val="-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0" w15:restartNumberingAfterBreak="0">
    <w:nsid w:val="20BF695E"/>
    <w:multiLevelType w:val="multilevel"/>
    <w:tmpl w:val="115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526D4"/>
    <w:multiLevelType w:val="multilevel"/>
    <w:tmpl w:val="9F1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A35A6"/>
    <w:multiLevelType w:val="multilevel"/>
    <w:tmpl w:val="CD8E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0782F"/>
    <w:multiLevelType w:val="hybridMultilevel"/>
    <w:tmpl w:val="F34C3D6C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ADC6D9D"/>
    <w:multiLevelType w:val="hybridMultilevel"/>
    <w:tmpl w:val="E3B2E56C"/>
    <w:lvl w:ilvl="0" w:tplc="FBD824FC">
      <w:start w:val="1"/>
      <w:numFmt w:val="bullet"/>
      <w:lvlText w:val="-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5" w15:restartNumberingAfterBreak="0">
    <w:nsid w:val="306B42AB"/>
    <w:multiLevelType w:val="multilevel"/>
    <w:tmpl w:val="D012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4B42DF"/>
    <w:multiLevelType w:val="hybridMultilevel"/>
    <w:tmpl w:val="66D21F84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BA7048"/>
    <w:multiLevelType w:val="hybridMultilevel"/>
    <w:tmpl w:val="AD366C8C"/>
    <w:lvl w:ilvl="0" w:tplc="641842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55362EC"/>
    <w:multiLevelType w:val="hybridMultilevel"/>
    <w:tmpl w:val="61427DEC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9D49CE"/>
    <w:multiLevelType w:val="hybridMultilevel"/>
    <w:tmpl w:val="88DA9D30"/>
    <w:lvl w:ilvl="0" w:tplc="3578980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1842F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294CDE"/>
    <w:multiLevelType w:val="hybridMultilevel"/>
    <w:tmpl w:val="4F14463C"/>
    <w:lvl w:ilvl="0" w:tplc="641842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D5785"/>
    <w:multiLevelType w:val="hybridMultilevel"/>
    <w:tmpl w:val="A29015A8"/>
    <w:lvl w:ilvl="0" w:tplc="FBD824FC">
      <w:start w:val="1"/>
      <w:numFmt w:val="bullet"/>
      <w:lvlText w:val="-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2" w15:restartNumberingAfterBreak="0">
    <w:nsid w:val="455873E7"/>
    <w:multiLevelType w:val="hybridMultilevel"/>
    <w:tmpl w:val="5E0E92BE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925316"/>
    <w:multiLevelType w:val="hybridMultilevel"/>
    <w:tmpl w:val="6C42B6EC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6A0E96"/>
    <w:multiLevelType w:val="multilevel"/>
    <w:tmpl w:val="64C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D57AD"/>
    <w:multiLevelType w:val="hybridMultilevel"/>
    <w:tmpl w:val="80D604B8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9C91D9D"/>
    <w:multiLevelType w:val="multilevel"/>
    <w:tmpl w:val="867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811D9"/>
    <w:multiLevelType w:val="hybridMultilevel"/>
    <w:tmpl w:val="8D8EE728"/>
    <w:lvl w:ilvl="0" w:tplc="FFFFFFFF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641842F8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6E905BD9"/>
    <w:multiLevelType w:val="hybridMultilevel"/>
    <w:tmpl w:val="99BE83E4"/>
    <w:lvl w:ilvl="0" w:tplc="FBD824FC">
      <w:start w:val="1"/>
      <w:numFmt w:val="bullet"/>
      <w:lvlText w:val="-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9" w15:restartNumberingAfterBreak="0">
    <w:nsid w:val="70181D5F"/>
    <w:multiLevelType w:val="hybridMultilevel"/>
    <w:tmpl w:val="008A03AA"/>
    <w:lvl w:ilvl="0" w:tplc="FBD824FC">
      <w:start w:val="1"/>
      <w:numFmt w:val="bullet"/>
      <w:lvlText w:val="-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0" w15:restartNumberingAfterBreak="0">
    <w:nsid w:val="73AF56EF"/>
    <w:multiLevelType w:val="hybridMultilevel"/>
    <w:tmpl w:val="DDF4527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615A13"/>
    <w:multiLevelType w:val="multilevel"/>
    <w:tmpl w:val="971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32"/>
  </w:num>
  <w:num w:numId="2" w16cid:durableId="1849558476">
    <w:abstractNumId w:val="1"/>
  </w:num>
  <w:num w:numId="3" w16cid:durableId="1413157502">
    <w:abstractNumId w:val="5"/>
  </w:num>
  <w:num w:numId="4" w16cid:durableId="1009141256">
    <w:abstractNumId w:val="0"/>
  </w:num>
  <w:num w:numId="5" w16cid:durableId="858814242">
    <w:abstractNumId w:val="16"/>
  </w:num>
  <w:num w:numId="6" w16cid:durableId="2133591801">
    <w:abstractNumId w:val="18"/>
  </w:num>
  <w:num w:numId="7" w16cid:durableId="2093161878">
    <w:abstractNumId w:val="22"/>
  </w:num>
  <w:num w:numId="8" w16cid:durableId="1242131875">
    <w:abstractNumId w:val="23"/>
  </w:num>
  <w:num w:numId="9" w16cid:durableId="118227618">
    <w:abstractNumId w:val="20"/>
  </w:num>
  <w:num w:numId="10" w16cid:durableId="1581939828">
    <w:abstractNumId w:val="19"/>
  </w:num>
  <w:num w:numId="11" w16cid:durableId="1980182918">
    <w:abstractNumId w:val="17"/>
  </w:num>
  <w:num w:numId="12" w16cid:durableId="1628778647">
    <w:abstractNumId w:val="27"/>
  </w:num>
  <w:num w:numId="13" w16cid:durableId="716979150">
    <w:abstractNumId w:val="7"/>
  </w:num>
  <w:num w:numId="14" w16cid:durableId="1060135587">
    <w:abstractNumId w:val="25"/>
  </w:num>
  <w:num w:numId="15" w16cid:durableId="1154178043">
    <w:abstractNumId w:val="30"/>
  </w:num>
  <w:num w:numId="16" w16cid:durableId="1397544">
    <w:abstractNumId w:val="2"/>
  </w:num>
  <w:num w:numId="17" w16cid:durableId="1957061084">
    <w:abstractNumId w:val="3"/>
  </w:num>
  <w:num w:numId="18" w16cid:durableId="1604725194">
    <w:abstractNumId w:val="28"/>
  </w:num>
  <w:num w:numId="19" w16cid:durableId="1667395082">
    <w:abstractNumId w:val="21"/>
  </w:num>
  <w:num w:numId="20" w16cid:durableId="297685740">
    <w:abstractNumId w:val="29"/>
  </w:num>
  <w:num w:numId="21" w16cid:durableId="1544364888">
    <w:abstractNumId w:val="6"/>
  </w:num>
  <w:num w:numId="22" w16cid:durableId="544607990">
    <w:abstractNumId w:val="9"/>
  </w:num>
  <w:num w:numId="23" w16cid:durableId="491336190">
    <w:abstractNumId w:val="14"/>
  </w:num>
  <w:num w:numId="24" w16cid:durableId="2006978044">
    <w:abstractNumId w:val="13"/>
  </w:num>
  <w:num w:numId="25" w16cid:durableId="175643643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35962719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40903820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2141213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1252470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88895199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8429383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661032715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86640460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77"/>
    <w:rsid w:val="00016E1A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6AB"/>
    <w:rsid w:val="001259BA"/>
    <w:rsid w:val="00134FF0"/>
    <w:rsid w:val="00147D70"/>
    <w:rsid w:val="001560F6"/>
    <w:rsid w:val="00177578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33E2"/>
    <w:rsid w:val="001C74E7"/>
    <w:rsid w:val="001D4454"/>
    <w:rsid w:val="001D5FCE"/>
    <w:rsid w:val="001E6895"/>
    <w:rsid w:val="002003B4"/>
    <w:rsid w:val="00201DB3"/>
    <w:rsid w:val="002032FB"/>
    <w:rsid w:val="00204C97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1788"/>
    <w:rsid w:val="00275048"/>
    <w:rsid w:val="00276EEF"/>
    <w:rsid w:val="0028297E"/>
    <w:rsid w:val="00296374"/>
    <w:rsid w:val="00296453"/>
    <w:rsid w:val="00297E7E"/>
    <w:rsid w:val="002A7F31"/>
    <w:rsid w:val="002B5AE2"/>
    <w:rsid w:val="002C2101"/>
    <w:rsid w:val="002C24AF"/>
    <w:rsid w:val="002C3BDF"/>
    <w:rsid w:val="002D353C"/>
    <w:rsid w:val="002F65FB"/>
    <w:rsid w:val="00310F77"/>
    <w:rsid w:val="00314BF6"/>
    <w:rsid w:val="003220E4"/>
    <w:rsid w:val="003266E1"/>
    <w:rsid w:val="00331490"/>
    <w:rsid w:val="0033371F"/>
    <w:rsid w:val="00357031"/>
    <w:rsid w:val="00361180"/>
    <w:rsid w:val="00363E0C"/>
    <w:rsid w:val="00372C7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4EC4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86EA6"/>
    <w:rsid w:val="004A60FD"/>
    <w:rsid w:val="004B25A5"/>
    <w:rsid w:val="004B27E4"/>
    <w:rsid w:val="004B408C"/>
    <w:rsid w:val="004B75DE"/>
    <w:rsid w:val="004C22D8"/>
    <w:rsid w:val="004C5B31"/>
    <w:rsid w:val="004D72EE"/>
    <w:rsid w:val="00500EA3"/>
    <w:rsid w:val="00501092"/>
    <w:rsid w:val="005017D4"/>
    <w:rsid w:val="005064E3"/>
    <w:rsid w:val="00510612"/>
    <w:rsid w:val="00521FEA"/>
    <w:rsid w:val="00526276"/>
    <w:rsid w:val="00570401"/>
    <w:rsid w:val="00580984"/>
    <w:rsid w:val="005853CD"/>
    <w:rsid w:val="00587BF1"/>
    <w:rsid w:val="00592E5A"/>
    <w:rsid w:val="0059532E"/>
    <w:rsid w:val="00595CF5"/>
    <w:rsid w:val="005A239A"/>
    <w:rsid w:val="005A2DCB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7757"/>
    <w:rsid w:val="0075041D"/>
    <w:rsid w:val="00762A19"/>
    <w:rsid w:val="00775313"/>
    <w:rsid w:val="00784C61"/>
    <w:rsid w:val="00792B8D"/>
    <w:rsid w:val="007958DA"/>
    <w:rsid w:val="007A2487"/>
    <w:rsid w:val="007B41FD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83F"/>
    <w:rsid w:val="00846308"/>
    <w:rsid w:val="00847190"/>
    <w:rsid w:val="008547CA"/>
    <w:rsid w:val="00865B9D"/>
    <w:rsid w:val="00875410"/>
    <w:rsid w:val="008758F1"/>
    <w:rsid w:val="008854F4"/>
    <w:rsid w:val="008944DD"/>
    <w:rsid w:val="00894523"/>
    <w:rsid w:val="00897624"/>
    <w:rsid w:val="008A4993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52C02"/>
    <w:rsid w:val="00952C64"/>
    <w:rsid w:val="009623E8"/>
    <w:rsid w:val="009668AB"/>
    <w:rsid w:val="00970987"/>
    <w:rsid w:val="00975921"/>
    <w:rsid w:val="0098293E"/>
    <w:rsid w:val="009B637E"/>
    <w:rsid w:val="009C2968"/>
    <w:rsid w:val="009C5AE4"/>
    <w:rsid w:val="009C67BA"/>
    <w:rsid w:val="009D1C4B"/>
    <w:rsid w:val="009D4C04"/>
    <w:rsid w:val="009D7FF7"/>
    <w:rsid w:val="009E5AFA"/>
    <w:rsid w:val="009F68A1"/>
    <w:rsid w:val="00A0346F"/>
    <w:rsid w:val="00A1173A"/>
    <w:rsid w:val="00A14610"/>
    <w:rsid w:val="00A26E31"/>
    <w:rsid w:val="00A32340"/>
    <w:rsid w:val="00A3387B"/>
    <w:rsid w:val="00A366BF"/>
    <w:rsid w:val="00A37548"/>
    <w:rsid w:val="00A44CA0"/>
    <w:rsid w:val="00A45A09"/>
    <w:rsid w:val="00A47FB8"/>
    <w:rsid w:val="00A728D3"/>
    <w:rsid w:val="00A72BB7"/>
    <w:rsid w:val="00A825B1"/>
    <w:rsid w:val="00A84052"/>
    <w:rsid w:val="00AA7D93"/>
    <w:rsid w:val="00AB4B06"/>
    <w:rsid w:val="00AB6742"/>
    <w:rsid w:val="00AB77D7"/>
    <w:rsid w:val="00AD21DE"/>
    <w:rsid w:val="00AD659C"/>
    <w:rsid w:val="00AE7C7F"/>
    <w:rsid w:val="00AF1E20"/>
    <w:rsid w:val="00AF2635"/>
    <w:rsid w:val="00B05376"/>
    <w:rsid w:val="00B16F00"/>
    <w:rsid w:val="00B279C0"/>
    <w:rsid w:val="00B31AA0"/>
    <w:rsid w:val="00B32172"/>
    <w:rsid w:val="00B362A5"/>
    <w:rsid w:val="00B37592"/>
    <w:rsid w:val="00B5636D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2345A"/>
    <w:rsid w:val="00C36A48"/>
    <w:rsid w:val="00C53102"/>
    <w:rsid w:val="00C53BC6"/>
    <w:rsid w:val="00C57291"/>
    <w:rsid w:val="00C57622"/>
    <w:rsid w:val="00C9226E"/>
    <w:rsid w:val="00CB5E20"/>
    <w:rsid w:val="00CC3821"/>
    <w:rsid w:val="00CC3FF0"/>
    <w:rsid w:val="00CC615C"/>
    <w:rsid w:val="00CC776C"/>
    <w:rsid w:val="00CF28A8"/>
    <w:rsid w:val="00CF2BC2"/>
    <w:rsid w:val="00CF395A"/>
    <w:rsid w:val="00CF47B4"/>
    <w:rsid w:val="00D06323"/>
    <w:rsid w:val="00D078F1"/>
    <w:rsid w:val="00D34D5A"/>
    <w:rsid w:val="00D35D03"/>
    <w:rsid w:val="00D41179"/>
    <w:rsid w:val="00D57E2A"/>
    <w:rsid w:val="00D65796"/>
    <w:rsid w:val="00D65E9A"/>
    <w:rsid w:val="00D67466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D2BD1"/>
    <w:rsid w:val="00DD6873"/>
    <w:rsid w:val="00DF669C"/>
    <w:rsid w:val="00DF7EE6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E2616"/>
    <w:rsid w:val="00EE46AB"/>
    <w:rsid w:val="00EF770D"/>
    <w:rsid w:val="00F01481"/>
    <w:rsid w:val="00F042D5"/>
    <w:rsid w:val="00F117DA"/>
    <w:rsid w:val="00F1439D"/>
    <w:rsid w:val="00F24C7A"/>
    <w:rsid w:val="00F5696B"/>
    <w:rsid w:val="00F83BF4"/>
    <w:rsid w:val="00F964E1"/>
    <w:rsid w:val="00FA179A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C83D9F"/>
  <w15:docId w15:val="{9510E183-B785-42C6-B92A-D66CF51E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16E1A"/>
    <w:rPr>
      <w:rFonts w:ascii="Courier New" w:eastAsia="Times New Roman" w:hAnsi="Courier New" w:cs="Courier New"/>
      <w:sz w:val="20"/>
      <w:szCs w:val="20"/>
    </w:rPr>
  </w:style>
  <w:style w:type="character" w:styleId="af8">
    <w:name w:val="Unresolved Mention"/>
    <w:basedOn w:val="a0"/>
    <w:uiPriority w:val="99"/>
    <w:semiHidden/>
    <w:unhideWhenUsed/>
    <w:rsid w:val="00952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0</TotalTime>
  <Pages>3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Уля П.</cp:lastModifiedBy>
  <cp:revision>3</cp:revision>
  <cp:lastPrinted>2023-06-05T07:36:00Z</cp:lastPrinted>
  <dcterms:created xsi:type="dcterms:W3CDTF">2026-01-09T08:53:00Z</dcterms:created>
  <dcterms:modified xsi:type="dcterms:W3CDTF">2026-01-09T08:53:00Z</dcterms:modified>
</cp:coreProperties>
</file>