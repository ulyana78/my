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0BE10F26" w:rsidR="00372C77" w:rsidRPr="00734F94" w:rsidRDefault="00E00F98" w:rsidP="00E00F98">
      <w:pPr>
        <w:jc w:val="center"/>
        <w:rPr>
          <w:b/>
          <w:bCs/>
          <w:lang w:val="en-US"/>
        </w:rPr>
      </w:pPr>
      <w:r w:rsidRPr="00734F94">
        <w:rPr>
          <w:b/>
          <w:bCs/>
        </w:rPr>
        <w:t>Приложение</w:t>
      </w:r>
      <w:r w:rsidRPr="00734F94">
        <w:rPr>
          <w:b/>
          <w:bCs/>
          <w:lang w:val="en-US"/>
        </w:rPr>
        <w:t xml:space="preserve"> </w:t>
      </w:r>
      <w:r w:rsidRPr="00734F94">
        <w:rPr>
          <w:b/>
          <w:bCs/>
        </w:rPr>
        <w:t>А</w:t>
      </w:r>
    </w:p>
    <w:p w14:paraId="4852831E" w14:textId="16BEED19" w:rsidR="00E00F98" w:rsidRPr="00734F94" w:rsidRDefault="00E00F98" w:rsidP="00E00F98">
      <w:pPr>
        <w:jc w:val="center"/>
        <w:rPr>
          <w:lang w:val="en-US"/>
        </w:rPr>
      </w:pPr>
      <w:r w:rsidRPr="00734F94">
        <w:t>Листинг</w:t>
      </w:r>
      <w:r w:rsidRPr="00734F94">
        <w:rPr>
          <w:lang w:val="en-US"/>
        </w:rPr>
        <w:t xml:space="preserve"> </w:t>
      </w:r>
      <w:r w:rsidRPr="00734F94">
        <w:t>программы</w:t>
      </w:r>
    </w:p>
    <w:p w14:paraId="359A93BA" w14:textId="77777777" w:rsidR="00E00F98" w:rsidRPr="007B4EF0" w:rsidRDefault="00E00F98">
      <w:pPr>
        <w:rPr>
          <w:sz w:val="16"/>
          <w:szCs w:val="16"/>
          <w:lang w:val="en-US"/>
        </w:rPr>
      </w:pPr>
      <w:r w:rsidRPr="007B4EF0">
        <w:rPr>
          <w:sz w:val="16"/>
          <w:szCs w:val="16"/>
          <w:lang w:val="en-US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11C4FF7D" w14:textId="6744DC29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>private: System::Void timer1_Tick(System::Object^ sender, System::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4D8A09CB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(progressBar1-&gt;Value &lt; progressBar1-&gt;Maximum) {</w:t>
      </w:r>
    </w:p>
    <w:p w14:paraId="43A6911B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progressBar1-&gt;Value += progressBar1-&gt;Step;</w:t>
      </w:r>
    </w:p>
    <w:p w14:paraId="681982E9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35C0172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else {</w:t>
      </w:r>
    </w:p>
    <w:p w14:paraId="2544622C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timer1-&gt;Enabled = true;</w:t>
      </w:r>
    </w:p>
    <w:p w14:paraId="4B76FE4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(Application::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OpenForms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[L"MyForm1"] ==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nullptr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2F0526BC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MyForm1^ newForm2 =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MyForm1();</w:t>
      </w:r>
    </w:p>
    <w:p w14:paraId="73ABBE54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newForm2-&gt;Show();</w:t>
      </w:r>
    </w:p>
    <w:p w14:paraId="1EB19A06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</w:rPr>
        <w:t>this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</w:rPr>
        <w:t>Hide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1E6E9540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ab/>
        <w:t>}</w:t>
      </w:r>
    </w:p>
    <w:p w14:paraId="13606D27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</w:rPr>
        <w:tab/>
        <w:t>}</w:t>
      </w:r>
    </w:p>
    <w:p w14:paraId="0A5277FB" w14:textId="75482DC8" w:rsidR="007B4EF0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4F56B77E" w14:textId="77777777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6EBA626" w14:textId="77777777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C49EAA2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2ABB0C8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64DBD840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61040735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72957509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6AB7D2FA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2925B2A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2642EDAF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70A51D9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096C89CA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23EEC7C0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A71E186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SoundManager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::Initialize();</w:t>
      </w:r>
    </w:p>
    <w:p w14:paraId="1DE5A42E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SoundManager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PlayMusic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0DD82BAA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//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Получаем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путь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к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исполняемому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файлу</w:t>
      </w:r>
    </w:p>
    <w:p w14:paraId="05C60964" w14:textId="390FE004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String^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appPath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Application::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 //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Изменено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на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</w:p>
    <w:p w14:paraId="57B7E0FC" w14:textId="77777777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5A6159E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button2_Click(System::Object^ sender, System::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4F97F091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Application::Exit();</w:t>
      </w:r>
    </w:p>
    <w:p w14:paraId="12F4BDED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226D901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button1_Click(System::Object^ sender, System::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375FE62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MyForm2^ newForm2 =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MyForm2();</w:t>
      </w:r>
    </w:p>
    <w:p w14:paraId="750CA055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newForm2-&gt;Show();</w:t>
      </w:r>
    </w:p>
    <w:p w14:paraId="006FD1FF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this-&gt;Hide();</w:t>
      </w:r>
    </w:p>
    <w:p w14:paraId="5CD7D384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EDA4B6A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button3_Click(System::Object^ sender, System::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778C0C5A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SoundManager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ToggleSound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52C2D9A5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824800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try {</w:t>
      </w:r>
    </w:p>
    <w:p w14:paraId="4B4FAA3D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String^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iconPath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Path::Combine(</w:t>
      </w:r>
    </w:p>
    <w:p w14:paraId="4A42B40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Application::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,</w:t>
      </w:r>
    </w:p>
    <w:p w14:paraId="7C00A65C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SoundManager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IsSoundEnabled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? "images\\mus1.png" : "images\\mus2.png"</w:t>
      </w:r>
    </w:p>
    <w:p w14:paraId="3FFB1E5E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);</w:t>
      </w:r>
    </w:p>
    <w:p w14:paraId="1FC8DB3C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78F5387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(File::Exists(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iconPath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)) {</w:t>
      </w:r>
    </w:p>
    <w:p w14:paraId="50844DDD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BackgroundImage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Image::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iconPath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7EABFFCE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BackgroundImageLayout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ImageLayout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::Stretch; //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Опционально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как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растягивать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изображение</w:t>
      </w:r>
    </w:p>
    <w:p w14:paraId="278190F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30A291B8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else {</w:t>
      </w:r>
    </w:p>
    <w:p w14:paraId="67BD18B5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::Show("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Файл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иконки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звука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не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найден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 " +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iconPath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,</w:t>
      </w:r>
    </w:p>
    <w:p w14:paraId="5C69C1ED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"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Ошибка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",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MessageBoxButtons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::OK,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MessageBoxIcon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::Warning);</w:t>
      </w:r>
    </w:p>
    <w:p w14:paraId="604189B2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4D4C6162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0640BFC7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catch (Exception^ ex) {</w:t>
      </w:r>
    </w:p>
    <w:p w14:paraId="7D09DA3B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::Show("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Ошибка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при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обновлении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иконки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звука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 " + ex-&gt;Message,</w:t>
      </w:r>
    </w:p>
    <w:p w14:paraId="7E05F85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"</w:t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Ошибка</w:t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",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MessageBoxButtons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::OK, 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MessageBoxIcon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::Error);</w:t>
      </w:r>
    </w:p>
    <w:p w14:paraId="461481C3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436B4405" w14:textId="1BC2E830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232A6520" w14:textId="77777777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A1368D4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</w:rPr>
        <w:tab/>
      </w: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15A969C8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1F4BCC30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39E51F8F" w14:textId="77777777" w:rsidR="007125FC" w:rsidRP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4DE95E10" w14:textId="25F88DCA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125FC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795F12E7" w14:textId="77777777" w:rsidR="007125FC" w:rsidRDefault="007125FC" w:rsidP="007125F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E2B3EC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5C15421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MyForm3^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MyForm3();</w:t>
      </w:r>
    </w:p>
    <w:p w14:paraId="36967EA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-&gt;Show();</w:t>
      </w:r>
    </w:p>
    <w:p w14:paraId="4685628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this-&gt;Hide();</w:t>
      </w:r>
    </w:p>
    <w:p w14:paraId="73E1201D" w14:textId="06227033" w:rsidR="007125FC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4002104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A06775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351CA7E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276259A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03173F5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2DE6430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75A71E0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7377D8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16D8A56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104E1AB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1F639E1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4BB4E0B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751E098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C603E3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334054A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45FC176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731AC5F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6529CF7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1008617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C90FC2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51258AA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28441A0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57A6783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540EBDC5" w14:textId="285DFC38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1D3B5376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84ADB73" w14:textId="1BB04E46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public: Form^ k; float a1, a2, a3, a4, a5, a6,a7;</w:t>
      </w:r>
    </w:p>
    <w:p w14:paraId="73A6B8AD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74B5C0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button2_Click(System::Object^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21179C5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pictureBox9-&gt;Visible = false;</w:t>
      </w:r>
    </w:p>
    <w:p w14:paraId="21D691C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pictureBox7-&gt;Visible = true;</w:t>
      </w:r>
    </w:p>
    <w:p w14:paraId="3FA41C2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pictureBox8-&gt;Visible = true;</w:t>
      </w:r>
    </w:p>
    <w:p w14:paraId="15D98E6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button2-&gt;Visible = false;</w:t>
      </w:r>
    </w:p>
    <w:p w14:paraId="563853F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button1-&gt;Visible = true;</w:t>
      </w:r>
    </w:p>
    <w:p w14:paraId="49FA091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pictureBox11-&gt;Visible = false;</w:t>
      </w:r>
    </w:p>
    <w:p w14:paraId="183A9EF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1BF0BEF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7DDA2E9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pictureBox7-&gt;Visible = false;</w:t>
      </w:r>
    </w:p>
    <w:p w14:paraId="363B420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pictureBox8-&gt;Visible = false;</w:t>
      </w:r>
    </w:p>
    <w:p w14:paraId="1A6116A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button1-&gt;Visible = false;</w:t>
      </w:r>
    </w:p>
    <w:p w14:paraId="19AE03A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43CE8CA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65F7005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a1 = true;</w:t>
      </w:r>
    </w:p>
    <w:p w14:paraId="4FD403D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"\\images\\1_11.png");</w:t>
      </w:r>
    </w:p>
    <w:p w14:paraId="13A4DFF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373201A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475DFC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pictureBox2_Click(System::Object^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091677B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a2 = true;</w:t>
      </w:r>
    </w:p>
    <w:p w14:paraId="3DFA5CB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pictureBox2-&gt;Image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"\\images\\1_12.png");</w:t>
      </w:r>
    </w:p>
    <w:p w14:paraId="48C4117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24DF613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28A16A6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pictureBox3_Click(System::Object^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537BA8B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a3 = true;</w:t>
      </w:r>
    </w:p>
    <w:p w14:paraId="4A04504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pictureBox3-&gt;Image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"\\images\\1_133.png");</w:t>
      </w:r>
    </w:p>
    <w:p w14:paraId="22882E1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5D5D566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60C8F87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pictureBox4_Click(System::Object^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8F11D3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a4 = true;</w:t>
      </w:r>
    </w:p>
    <w:p w14:paraId="74FB7A7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pictureBox4-&gt;Image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"\\images\\1_14.png");</w:t>
      </w:r>
    </w:p>
    <w:p w14:paraId="6E96D24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2B0D783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3EC96CA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pictureBox5_Click(System::Object^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505B50D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a5 = true;</w:t>
      </w:r>
    </w:p>
    <w:p w14:paraId="5A3904B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pictureBox5-&gt;Image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"\\images\\1_15.png");</w:t>
      </w:r>
    </w:p>
    <w:p w14:paraId="5877050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69088C8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0803C64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pictureBox6_Click(System::Object^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3D9495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a6 = true;</w:t>
      </w:r>
    </w:p>
    <w:p w14:paraId="11E02C8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pictureBox6-&gt;Image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"\\images\\1_16.png");</w:t>
      </w:r>
    </w:p>
    <w:p w14:paraId="60193CA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pictureBox6-&gt;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4338343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E39387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pictureBox10_Click(System::Object^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5438166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a7 = true;</w:t>
      </w:r>
    </w:p>
    <w:p w14:paraId="06C154B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pictureBox10-&gt;Image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"\\images\\1_17.png");</w:t>
      </w:r>
    </w:p>
    <w:p w14:paraId="41DB2F9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pictureBox10-&gt;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10BDA88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6F6C90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timer1_Tick(System::Object^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548B4C7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Console::WriteLine("a1=" + a1 + ", a2=" + a2 + ", a3=" + a3 + ", a4=" + a4 + ", a5=" + a5 + ", a6=" + a6 + ",a7=" + a7);</w:t>
      </w:r>
    </w:p>
    <w:p w14:paraId="7F0238A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344C91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(a1 &amp;&amp; a2 &amp;&amp; a3 &amp;&amp; a4 &amp;&amp; a5 &amp;&amp; a6 &amp;&amp; a7) {</w:t>
      </w:r>
    </w:p>
    <w:p w14:paraId="50E46B6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array&lt;String^&gt;^ save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array&lt;String^&gt;(10);</w:t>
      </w:r>
    </w:p>
    <w:p w14:paraId="65F815C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StreamReader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^ r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StreamReader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"\\save.txt");</w:t>
      </w:r>
    </w:p>
    <w:p w14:paraId="7968F75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for (int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10;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4AE6BD3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save[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 = r-&gt;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ReadLine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10F4FE4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21CCD9B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r-&gt;Close();</w:t>
      </w:r>
    </w:p>
    <w:p w14:paraId="4AC82F9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//save[0] = "1";</w:t>
      </w:r>
    </w:p>
    <w:p w14:paraId="7CD6C15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StreamWriter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^ w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StreamWriter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"\\save.txt");</w:t>
      </w:r>
    </w:p>
    <w:p w14:paraId="55C33E3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for (int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10;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3E37366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w-&gt;WriteLine(save[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]);</w:t>
      </w:r>
    </w:p>
    <w:p w14:paraId="672DCBA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62EAAA2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w-&gt;Close();</w:t>
      </w:r>
    </w:p>
    <w:p w14:paraId="5F8E3D8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label1-&gt;Text = "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Вы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знайшлі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ўсіх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лесав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чкоў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!";  </w:t>
      </w:r>
    </w:p>
    <w:p w14:paraId="6EDB806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label1-&gt;Visible = true;</w:t>
      </w:r>
    </w:p>
    <w:p w14:paraId="75DA65E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pictureBox11-&gt;Visible = true;</w:t>
      </w:r>
    </w:p>
    <w:p w14:paraId="56854C6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button3-&gt;Visible = true;</w:t>
      </w:r>
    </w:p>
    <w:p w14:paraId="52CFF4E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0EF2858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pictureBox8-&gt;Visible = true;</w:t>
      </w:r>
    </w:p>
    <w:p w14:paraId="08F9567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60763B6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32D22FD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button3_Click(System::Object^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44823F3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label1-&gt;Visible = false;</w:t>
      </w:r>
    </w:p>
    <w:p w14:paraId="53C11C3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pictureBox11-&gt;Visible = false;</w:t>
      </w:r>
    </w:p>
    <w:p w14:paraId="3263688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pictureBox11-&gt;Size = System::Drawing::Size(50, 50);</w:t>
      </w:r>
    </w:p>
    <w:p w14:paraId="2AACFB8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pictureBox11-&gt;Location = System::Drawing::Point(340, 200);</w:t>
      </w:r>
    </w:p>
    <w:p w14:paraId="493920C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FAB9D3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pictureBox12-&gt;Visible = true;</w:t>
      </w:r>
    </w:p>
    <w:p w14:paraId="65BABA1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4781FB4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button4-&gt;Visible = true;</w:t>
      </w:r>
    </w:p>
    <w:p w14:paraId="609143A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3FDD69B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2C2D314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button4_Click(System::Object^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5CC73EB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MyForm4^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MyForm4();</w:t>
      </w:r>
    </w:p>
    <w:p w14:paraId="62BCC8F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-&gt;Show();</w:t>
      </w:r>
    </w:p>
    <w:p w14:paraId="7F77970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this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Hide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29EAEBA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6C3908CB" w14:textId="345FFB6E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251308E2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BDFD61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label2-&gt;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4523FFA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1145DD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55612B0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0BBD1D5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711B4BF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3F3F7B1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0161C1C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E54A1E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2FD3D8E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6D3443C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0918500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04C2864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35A6A0B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4718D6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2349EC2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65F652B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35CF09B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62B3D0B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275C1C7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3BD868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68DDEB5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24993DD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25E662E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126C42A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5E45F69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D126E6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button10-&gt;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072233F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button10-&gt;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462F8C2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button10-&gt;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29217C3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button10-&gt;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04A6B94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button10-&gt;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0B1E78D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B0F863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// Инициализация вопросов и правильных ответов</w:t>
      </w:r>
    </w:p>
    <w:p w14:paraId="0D9D7E5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label1-&gt;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6E05BC6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questions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array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&lt;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String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^&gt; {</w:t>
      </w:r>
    </w:p>
    <w:p w14:paraId="6D1AB17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"1.Сапраўднае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ці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несапраўднае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\n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сцвярджэнне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nшто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балотныя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п'яўкі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валодаюць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nлячэбнымі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ўласцівасцямі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?",</w:t>
      </w:r>
    </w:p>
    <w:p w14:paraId="3416CC1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"2.Сапраўднае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ці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несапраўднае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\n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сцвярджэнне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nшто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калі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патрымаць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nу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руках жабу,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nто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на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целе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nз'явяцца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бародаўкі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??",</w:t>
      </w:r>
    </w:p>
    <w:p w14:paraId="69A1630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"3.Сапраўднае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ці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несапраўднае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\n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сцвярджэнне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nшто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гумовыя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боты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дапамогуць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nперайсці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багну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?",</w:t>
      </w:r>
    </w:p>
    <w:p w14:paraId="6F61E6D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"4.Сапраўднае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ці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несапраўднае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\n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сцвярджэнне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nшто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балотам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nможна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напаліць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печ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?",</w:t>
      </w:r>
    </w:p>
    <w:p w14:paraId="19E2201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"5.Сапраўднае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ці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несапраўднае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\n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сцвярджэнне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nшто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на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балоце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nможна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заўважыць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nблукаючыя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агні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??"</w:t>
      </w:r>
    </w:p>
    <w:p w14:paraId="12F53B8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};</w:t>
      </w:r>
    </w:p>
    <w:p w14:paraId="64F8FCC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array&lt;bool&gt; { true, false, true, true, true };</w:t>
      </w:r>
    </w:p>
    <w:p w14:paraId="3F068FF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9CD2A7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// Установка начального вопроса</w:t>
      </w:r>
    </w:p>
    <w:p w14:paraId="4EE2816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label1-&gt;Text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questions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[0];</w:t>
      </w:r>
    </w:p>
    <w:p w14:paraId="628C11F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</w:p>
    <w:p w14:paraId="329AACC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}</w:t>
      </w:r>
    </w:p>
    <w:p w14:paraId="72E39CB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210028C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private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:</w:t>
      </w:r>
    </w:p>
    <w:p w14:paraId="1E29C79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// Переменные для хранения состояния игры</w:t>
      </w:r>
    </w:p>
    <w:p w14:paraId="43DACF8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int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= 0; // Текущий вопрос</w:t>
      </w:r>
    </w:p>
    <w:p w14:paraId="3C579E6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int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score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= 0;           // Количество правильных ответов</w:t>
      </w:r>
    </w:p>
    <w:p w14:paraId="08645F5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array&lt;String^&gt;^ questions; 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Массив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вопросов</w:t>
      </w:r>
    </w:p>
    <w:p w14:paraId="0DA932A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System::Windows::Forms::Label^ label2;</w:t>
      </w:r>
    </w:p>
    <w:p w14:paraId="2F08885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pictureBox1;</w:t>
      </w:r>
    </w:p>
    <w:p w14:paraId="7563EF8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System::Windows::Forms::Label^ label3;</w:t>
      </w:r>
    </w:p>
    <w:p w14:paraId="15E94AD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1E9CFE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1DAE0E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   array&lt;bool&gt;^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Массив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правильных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ответов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(true/false)</w:t>
      </w:r>
    </w:p>
    <w:p w14:paraId="74F22ED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</w:p>
    <w:p w14:paraId="09FCE2B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592B89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void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NextQuestion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 {</w:t>
      </w:r>
    </w:p>
    <w:p w14:paraId="28C0231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++;</w:t>
      </w:r>
    </w:p>
    <w:p w14:paraId="6E0FFA7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6083C0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questions-&gt;Length) {</w:t>
      </w:r>
    </w:p>
    <w:p w14:paraId="34F4F87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Обновление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текста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вопроса</w:t>
      </w:r>
    </w:p>
    <w:p w14:paraId="34ECF88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label1-&gt;Text = questions[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];</w:t>
      </w:r>
    </w:p>
    <w:p w14:paraId="0206F9D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60AC23D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else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{</w:t>
      </w:r>
    </w:p>
    <w:p w14:paraId="46E7F4C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// Вывод результата после последнего вопроса</w:t>
      </w:r>
    </w:p>
    <w:p w14:paraId="4BA668E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MessageBox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::Show("Вы ответили правильно на " +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score.ToString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() + " из " +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questions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Length.ToString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() + " вопросов!",</w:t>
      </w:r>
    </w:p>
    <w:p w14:paraId="4A146F3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Результат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",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MessageBoxButtons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::OK,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MessageBoxIcon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::Information);</w:t>
      </w:r>
    </w:p>
    <w:p w14:paraId="0CFB7B6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6B90F6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button10-&gt;Visible = true;</w:t>
      </w:r>
    </w:p>
    <w:p w14:paraId="248FDF9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Сброс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игры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опционально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3E819E8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0DAAEEB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score = 0;</w:t>
      </w:r>
    </w:p>
    <w:p w14:paraId="7193D3B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label1-&gt;Text = questions[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];</w:t>
      </w:r>
    </w:p>
    <w:p w14:paraId="4F2EF8E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05C33090" w14:textId="580F06C9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738F41E4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1E1A5C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private: System::Void button5_Click_1(System::Object^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28A0DD5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label2-&gt;Visible = false;</w:t>
      </w:r>
    </w:p>
    <w:p w14:paraId="3E573E1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pictureBox2-&gt;Visible = false;</w:t>
      </w:r>
    </w:p>
    <w:p w14:paraId="33F61E7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pictureBox3-&gt;Visible = true;</w:t>
      </w:r>
    </w:p>
    <w:p w14:paraId="03FBD63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button5-&gt;Visible = false;</w:t>
      </w:r>
    </w:p>
    <w:p w14:paraId="6F5494D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button4-&gt;Visible = true;</w:t>
      </w:r>
    </w:p>
    <w:p w14:paraId="1ADE54F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label3-&gt;Visible = true;</w:t>
      </w:r>
    </w:p>
    <w:p w14:paraId="5E6F754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pictureBox1-&gt;Visible = true;</w:t>
      </w:r>
    </w:p>
    <w:p w14:paraId="74F413C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52A8202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6E61DB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Проверка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правильности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ответа</w:t>
      </w:r>
    </w:p>
    <w:p w14:paraId="150E82A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]) {</w:t>
      </w:r>
    </w:p>
    <w:p w14:paraId="68B7B2C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score++;</w:t>
      </w:r>
    </w:p>
    <w:p w14:paraId="6A51B81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5C10D8C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0D58EC2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// Переход к следующему вопросу</w:t>
      </w:r>
    </w:p>
    <w:p w14:paraId="2768BEA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NextQuestion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7866093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7D7D78C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1900BE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button2_Click(System::Object^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E25055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Проверка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правильности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ответа</w:t>
      </w:r>
    </w:p>
    <w:p w14:paraId="0D49C5F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(!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]) {</w:t>
      </w:r>
    </w:p>
    <w:p w14:paraId="623BC6B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score++;</w:t>
      </w:r>
    </w:p>
    <w:p w14:paraId="2A43CA6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05B89C6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1655AE4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// Переход к следующему вопросу</w:t>
      </w:r>
    </w:p>
    <w:p w14:paraId="700AD75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NextQuestion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6AF41BB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31D91AA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button4_Click(System::Object^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70E0F97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pictureBox1-&gt;Visible = false;</w:t>
      </w:r>
    </w:p>
    <w:p w14:paraId="01CE76C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label3-&gt;Visible = false;</w:t>
      </w:r>
    </w:p>
    <w:p w14:paraId="68AEE37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85A2BA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ab/>
        <w:t>pictureBox2-&gt;Visible = true;</w:t>
      </w:r>
    </w:p>
    <w:p w14:paraId="564945B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label1-&gt;Visible = true;</w:t>
      </w:r>
    </w:p>
    <w:p w14:paraId="5405339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button1-&gt;Visible = true;</w:t>
      </w:r>
    </w:p>
    <w:p w14:paraId="6699BA3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button2-&gt;Visible = true;</w:t>
      </w:r>
    </w:p>
    <w:p w14:paraId="328ABCC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button4-&gt;Visible = false;</w:t>
      </w:r>
    </w:p>
    <w:p w14:paraId="0F7A145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596AF77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77A564D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F1AF55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68438F2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button10_Click(System::Object^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02D6D47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MyForm5^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MyForm5();</w:t>
      </w:r>
    </w:p>
    <w:p w14:paraId="06A2575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-&gt;Show();</w:t>
      </w:r>
    </w:p>
    <w:p w14:paraId="1CFC6FB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this-&gt;Hide();</w:t>
      </w:r>
    </w:p>
    <w:p w14:paraId="75B11330" w14:textId="1B573756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6EB57C95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4C4A68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pictureBox10-&gt;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1736A54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label2-&gt;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26703D4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3AEBE9D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0776D28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747703F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14E112A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1995290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A537FE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405FA28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2FEA0EE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414B485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20944419" w14:textId="00229B22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5CE8BE86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412111B" w14:textId="06B531B4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public: Form^ h; float b1, b2, b3, b4,b5, b6, b7,b8;</w:t>
      </w:r>
    </w:p>
    <w:p w14:paraId="07A74355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62ABDC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button3_Click(System::Object^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20C04B3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pictureBox10-&gt;Visible = false;</w:t>
      </w:r>
    </w:p>
    <w:p w14:paraId="0C11A25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pictureBox1-&gt;Visible = false;</w:t>
      </w:r>
    </w:p>
    <w:p w14:paraId="1B8CDF8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button3-&gt;Visible = false;</w:t>
      </w:r>
    </w:p>
    <w:p w14:paraId="06674F2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pictureBox3-&gt;Visible = false;</w:t>
      </w:r>
    </w:p>
    <w:p w14:paraId="4454453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label3-&gt;Visible = false;</w:t>
      </w:r>
    </w:p>
    <w:p w14:paraId="6FF1063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C88F3C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7CFDEEB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pictureBox4_Click(System::Object^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34BCBEC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b1 = true;</w:t>
      </w:r>
    </w:p>
    <w:p w14:paraId="47EE896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pictureBox4-&gt;Image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251A942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07B2848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6693A34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pictureBox5_Click(System::Object^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48ECED3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b2 = true;</w:t>
      </w:r>
    </w:p>
    <w:p w14:paraId="4455E0F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pictureBox5-&gt;Image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2DA4A9E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211760B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pictureBox5-&gt;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18E5CC6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42DF84A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3F0D07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87A17E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pictureBox11_Click(System::Object^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EF30AD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b3 = true;</w:t>
      </w:r>
    </w:p>
    <w:p w14:paraId="6CF4073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68C4ACE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5C2A0C7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542DC07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7A3DAA1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pictureBox2_Click(System::Object^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2AB3F14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b4 = true;</w:t>
      </w:r>
    </w:p>
    <w:p w14:paraId="543CFE0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pictureBox2-&gt;Image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42E9167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030FFCF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767935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pictureBox7_Click(System::Object^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7B8CA97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b5 = true;</w:t>
      </w:r>
    </w:p>
    <w:p w14:paraId="5E4DBC1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pictureBox7-&gt;Image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6736201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pictureBox7-&gt;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227ADD3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E864BC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pictureBox8_Click(System::Object^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6116946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b6 = true;</w:t>
      </w:r>
    </w:p>
    <w:p w14:paraId="3A47C4E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pictureBox8-&gt;Image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6E58AB9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pictureBox8-&gt;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5ABB1D5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7606A1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pictureBox6_Click(System::Object^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28D2E10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b7 = true;</w:t>
      </w:r>
    </w:p>
    <w:p w14:paraId="3D0EA56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pictureBox6-&gt;Image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75EB2EA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pictureBox6-&gt;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5A6AF57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457ED3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pictureBox9_Click(System::Object^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4C340AA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b8 = true;</w:t>
      </w:r>
    </w:p>
    <w:p w14:paraId="038A9BC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pictureBox9-&gt;Image = Bitmap::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FromFile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"\\images\\1.png");</w:t>
      </w:r>
    </w:p>
    <w:p w14:paraId="7787616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pictureBox9-&gt;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PictureBoxSizeMode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::Zoom;</w:t>
      </w:r>
    </w:p>
    <w:p w14:paraId="1FB0C87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C08716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timer1_Tick(System::Object^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4AF337E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Console::WriteLine("b1=" + b1 + ", b2=" + b2 + ", b3=" + b3 + ", b4=" + b4 + ", b5=" + b5 + ", b6=" + b6 + ",b7=" + b7 + ",b8=" + b8);</w:t>
      </w:r>
    </w:p>
    <w:p w14:paraId="6FB4C80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56A7AF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if (b1 &amp;&amp; b2 &amp;&amp; b3 &amp;&amp; b4 &amp;&amp; b5 &amp;&amp; b6 &amp;&amp; b7 &amp;&amp; b8) {</w:t>
      </w:r>
    </w:p>
    <w:p w14:paraId="60FC98C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array&lt;String^&gt;^ save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array&lt;String^&gt;(10);</w:t>
      </w:r>
    </w:p>
    <w:p w14:paraId="557D902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StreamReader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^ r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StreamReader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"\\save.txt");</w:t>
      </w:r>
    </w:p>
    <w:p w14:paraId="4D0F6EF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for (int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10;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6422162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save[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 = r-&gt;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ReadLine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0AB80CF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51D627D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r-&gt;Close();</w:t>
      </w:r>
    </w:p>
    <w:p w14:paraId="1FC2265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//save[0] = "1";</w:t>
      </w:r>
    </w:p>
    <w:p w14:paraId="7646826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StreamWriter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^ w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StreamWriter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(Application::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StartupPath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"\\save.txt");</w:t>
      </w:r>
    </w:p>
    <w:p w14:paraId="0A062B6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for (int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10;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29BBAA8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w-&gt;WriteLine(save[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]);</w:t>
      </w:r>
    </w:p>
    <w:p w14:paraId="1F89683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756FCCC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w-&gt;Close();</w:t>
      </w:r>
    </w:p>
    <w:p w14:paraId="5D102DC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SendToBack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50BA428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pictureBox1-&gt;Visible = true;</w:t>
      </w:r>
    </w:p>
    <w:p w14:paraId="1497173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pictureBox1-&gt;Visible = true;</w:t>
      </w:r>
    </w:p>
    <w:p w14:paraId="0361D76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button1-&gt;Visible = true;</w:t>
      </w:r>
    </w:p>
    <w:p w14:paraId="5B92002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0B1DDC8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label1-&gt;Text =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Дзякуй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за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дапамогу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!";</w:t>
      </w:r>
    </w:p>
    <w:p w14:paraId="13A1C52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label1-&gt;Location = System::Drawing::Point(400, 427);</w:t>
      </w:r>
    </w:p>
    <w:p w14:paraId="4015B6D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label1-&gt;Visible = true;</w:t>
      </w:r>
    </w:p>
    <w:p w14:paraId="1C146D7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56B81E6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7073741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83A71C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52C834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MyForm6^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MyForm6();</w:t>
      </w:r>
    </w:p>
    <w:p w14:paraId="67B5821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-&gt;Show();</w:t>
      </w:r>
    </w:p>
    <w:p w14:paraId="394CFF9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this-&gt;Hide();</w:t>
      </w:r>
    </w:p>
    <w:p w14:paraId="59F5AC5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40E0EB0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button2_Click(System::Object^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0FA4731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button3-&gt;Visible = true;</w:t>
      </w:r>
    </w:p>
    <w:p w14:paraId="32DEDD4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pictureBox3-&gt;Visible = true;</w:t>
      </w:r>
    </w:p>
    <w:p w14:paraId="2ADC4DB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label3-&gt;Visible = true;</w:t>
      </w:r>
    </w:p>
    <w:p w14:paraId="609EBD5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BringToFront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44D2E4E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button2-&gt;Visible = false;</w:t>
      </w:r>
    </w:p>
    <w:p w14:paraId="69A58A5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pictureBox10-&gt;Visible = false;</w:t>
      </w:r>
    </w:p>
    <w:p w14:paraId="0EB97D4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label2-&gt;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Visible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false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37D687CE" w14:textId="7D07094A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2AA60C4F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8C9702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</w:t>
      </w:r>
    </w:p>
    <w:p w14:paraId="72E170F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Переменные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и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массивы</w:t>
      </w:r>
    </w:p>
    <w:p w14:paraId="4DB6E4C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int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7C72AF3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int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56B9529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array&lt;String^&gt;^ questions;</w:t>
      </w:r>
    </w:p>
    <w:p w14:paraId="1EA20A8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array&lt;array&lt;String^&gt;^&gt;^ answers;</w:t>
      </w:r>
    </w:p>
    <w:p w14:paraId="497B96B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RadioButton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radioButton1;</w:t>
      </w:r>
    </w:p>
    <w:p w14:paraId="2550EB7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RadioButton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radioButton2;</w:t>
      </w:r>
    </w:p>
    <w:p w14:paraId="2C6685B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RadioButton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radioButton3;</w:t>
      </w:r>
    </w:p>
    <w:p w14:paraId="74252BA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RadioButton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radioButton4;</w:t>
      </w:r>
    </w:p>
    <w:p w14:paraId="5109766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Кнопка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для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переключения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вопросов</w:t>
      </w:r>
    </w:p>
    <w:p w14:paraId="730FE5E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System::Windows::Forms::Button^ button1;</w:t>
      </w:r>
    </w:p>
    <w:p w14:paraId="43F4516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System::Windows::Forms::Button^ button2;</w:t>
      </w:r>
    </w:p>
    <w:p w14:paraId="0EE4693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PictureBox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pictureBox3;</w:t>
      </w:r>
    </w:p>
    <w:p w14:paraId="6BA41ED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System::Windows::Forms::Label^ label2;</w:t>
      </w:r>
    </w:p>
    <w:p w14:paraId="123F239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System::Windows::Forms::Button^ button4;</w:t>
      </w:r>
    </w:p>
    <w:p w14:paraId="1B457F2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System::Windows::Forms::Label^ label3;</w:t>
      </w:r>
    </w:p>
    <w:p w14:paraId="542C859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   array&lt;int&gt;^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correctOptions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B0EAE9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D4C35B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</w:p>
    <w:p w14:paraId="3FB6628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2EFEC0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public:</w:t>
      </w:r>
    </w:p>
    <w:p w14:paraId="593FA25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MyForm6(void)</w:t>
      </w:r>
    </w:p>
    <w:p w14:paraId="7943A17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{</w:t>
      </w:r>
    </w:p>
    <w:p w14:paraId="3297605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InitializeComponent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74572C3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//</w:t>
      </w:r>
    </w:p>
    <w:p w14:paraId="4F49031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//TODO: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добавьте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код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конструктора</w:t>
      </w:r>
    </w:p>
    <w:p w14:paraId="3F07740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//</w:t>
      </w:r>
    </w:p>
    <w:p w14:paraId="1BFAE3A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</w:p>
    <w:p w14:paraId="02FC062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1984345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7FD906A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43E25BF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5DEDE37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button1-&gt;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0A3C784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CDEA45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4537D1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61F1B86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113B852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3371200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15E6C97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51CADB8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E549DF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F3CD0F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1B2A660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44991ED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4141FBF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1B6B4FD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button3-&gt;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7EE2347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70442E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// Инициализация вопросов и ответов</w:t>
      </w:r>
    </w:p>
    <w:p w14:paraId="09885BD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questions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array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&lt;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String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^&gt; {</w:t>
      </w:r>
    </w:p>
    <w:p w14:paraId="4F37DD2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"1.Міфалагічны дух лесу ў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беларускай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міфалогiі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nякі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яго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ахоўвае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і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можа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nзаблытваць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дарогі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падарожнікаў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.",</w:t>
      </w:r>
    </w:p>
    <w:p w14:paraId="2D2B4AA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"2.Персанаж Зюзя з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nбеларускай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міфалогіі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—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што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ён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сімвалізуе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?",</w:t>
      </w:r>
    </w:p>
    <w:p w14:paraId="70DABDD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"3.Як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называецца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дамавы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дух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nу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беларускай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міфалогіi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nякі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ахоўвае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жытло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і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дапамагае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гаспадарам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?",</w:t>
      </w:r>
    </w:p>
    <w:p w14:paraId="12B168D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"4.Балотны дух з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беларускай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міфалогіі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nякі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ахоўвае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свае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ўладанні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і\n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можа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заманваць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падарожнікаў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nу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гразкія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мясціны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,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носіць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назву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...",</w:t>
      </w:r>
    </w:p>
    <w:p w14:paraId="3B0F356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"5.Духі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вады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ў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беларускай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міфалогі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nякія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з'ўяўляюцца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ў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вобразе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маладых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дзяўчат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nз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доўгімі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валасамі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, \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nу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якіх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замест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ступняў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плаўнікі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."</w:t>
      </w:r>
    </w:p>
    <w:p w14:paraId="5180869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};</w:t>
      </w:r>
    </w:p>
    <w:p w14:paraId="4AB7FDF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F97900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answers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array&lt;array&lt;String^&gt;^&gt; {</w:t>
      </w:r>
    </w:p>
    <w:p w14:paraId="447E24F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array&lt;String^&gt; {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гаюн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лазав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лясун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пушчав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 },</w:t>
      </w:r>
    </w:p>
    <w:p w14:paraId="365C838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array&lt;String^&gt; {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холад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мароз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паветра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подых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казачн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 },</w:t>
      </w:r>
    </w:p>
    <w:p w14:paraId="162D9DB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array&lt;String^&gt; {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еўн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дамав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пячурык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бай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 },</w:t>
      </w:r>
    </w:p>
    <w:p w14:paraId="6F07611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array&lt;String^&gt; {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жэўжык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аржавень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крыкса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багн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 },</w:t>
      </w:r>
    </w:p>
    <w:p w14:paraId="0925C99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array&lt;String^&gt; {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зазоўк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гаёўк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вужалк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", "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азярн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цы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 }</w:t>
      </w:r>
    </w:p>
    <w:p w14:paraId="09B36BE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};</w:t>
      </w:r>
    </w:p>
    <w:p w14:paraId="433FC37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03B068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correctOptions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array&lt;int&gt; { 2, 0, 1, 3, 3 };</w:t>
      </w:r>
    </w:p>
    <w:p w14:paraId="7375148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DA2139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Установка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начальных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значений</w:t>
      </w:r>
    </w:p>
    <w:p w14:paraId="7DD6F3F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label1-&gt;Text = questions[0];</w:t>
      </w:r>
    </w:p>
    <w:p w14:paraId="3A59BEF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radioButton1-&gt;Text = answers[0][0];</w:t>
      </w:r>
    </w:p>
    <w:p w14:paraId="1FFFF62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radioButton2-&gt;Text = answers[0][1];</w:t>
      </w:r>
    </w:p>
    <w:p w14:paraId="399309A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radioButton3-&gt;Text = answers[0][2];</w:t>
      </w:r>
    </w:p>
    <w:p w14:paraId="58E5996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radioButton4-&gt;Text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[0][3];</w:t>
      </w:r>
    </w:p>
    <w:p w14:paraId="20AC2764" w14:textId="7B3A6FBC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}</w:t>
      </w:r>
    </w:p>
    <w:p w14:paraId="711E35C5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7F0DE6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label1_Click(System::Object^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0E8FC04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3BCF13A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button1_Click_1(System::Object^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23163D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Проверка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ответа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на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текущий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вопрос</w:t>
      </w:r>
    </w:p>
    <w:p w14:paraId="0BD083E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if ((radioButton1-&gt;Checked &amp;&amp;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correctOptions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 == 0) ||</w:t>
      </w:r>
    </w:p>
    <w:p w14:paraId="5961095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(radioButton2-&gt;Checked &amp;&amp;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correctOptions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 == 1) ||</w:t>
      </w:r>
    </w:p>
    <w:p w14:paraId="7AB1037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(radioButton3-&gt;Checked &amp;&amp;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correctOptions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 == 2) ||</w:t>
      </w:r>
    </w:p>
    <w:p w14:paraId="73DE951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(radioButton4-&gt;Checked &amp;&amp;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correctOptions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 == 3)) {</w:t>
      </w:r>
    </w:p>
    <w:p w14:paraId="3D0986D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++;</w:t>
      </w:r>
    </w:p>
    <w:p w14:paraId="3187B67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3E6F8F1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58D1C82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// Переход к следующему вопросу</w:t>
      </w:r>
    </w:p>
    <w:p w14:paraId="02F8C66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++;</w:t>
      </w:r>
    </w:p>
    <w:p w14:paraId="1CE1354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06C53A3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if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(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&lt;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questions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Length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) {</w:t>
      </w:r>
    </w:p>
    <w:p w14:paraId="5757FA0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// Обновление текста вопроса и вариантов ответов</w:t>
      </w:r>
    </w:p>
    <w:p w14:paraId="6520679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label1-&gt;Text = questions[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];</w:t>
      </w:r>
    </w:p>
    <w:p w14:paraId="2731EAE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radioButton1-&gt;Text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][0];</w:t>
      </w:r>
    </w:p>
    <w:p w14:paraId="410DC03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radioButton2-&gt;Text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][1];</w:t>
      </w:r>
    </w:p>
    <w:p w14:paraId="4792DF9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radioButton3-&gt;Text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][2];</w:t>
      </w:r>
    </w:p>
    <w:p w14:paraId="6898316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radioButton4-&gt;Text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][3];</w:t>
      </w:r>
    </w:p>
    <w:p w14:paraId="31ACAAF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82892F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//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Сброс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выбора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радиокнопок</w:t>
      </w:r>
    </w:p>
    <w:p w14:paraId="5799D1A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radioButton1-&gt;Checked = false;</w:t>
      </w:r>
    </w:p>
    <w:p w14:paraId="430D1D6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radioButton2-&gt;Checked = false;</w:t>
      </w:r>
    </w:p>
    <w:p w14:paraId="692CFC0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radioButton3-&gt;Checked = false;</w:t>
      </w:r>
    </w:p>
    <w:p w14:paraId="7DCDD16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radioButton4-&gt;Checked = false;</w:t>
      </w:r>
    </w:p>
    <w:p w14:paraId="5BE6C74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3F78335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0156085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else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{</w:t>
      </w:r>
    </w:p>
    <w:p w14:paraId="5C8BB25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>// Вывод результата после последнего вопроса</w:t>
      </w:r>
    </w:p>
    <w:p w14:paraId="7646D78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MessageBox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::Show("Вы ответили правильно на " +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correctAnswers.ToString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() + " из " +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questions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Length.ToString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() + " вопросов!",</w:t>
      </w:r>
    </w:p>
    <w:p w14:paraId="16C651D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"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Результат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",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MessageBoxButtons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::OK,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MessageBoxIcon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::Information);</w:t>
      </w:r>
    </w:p>
    <w:p w14:paraId="513FA1F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135654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// Сброс для повторного прохождения (опционально)</w:t>
      </w:r>
    </w:p>
    <w:p w14:paraId="487B7238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42D999D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correctAnswers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30F0DD7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label1-&gt;Text = questions[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];</w:t>
      </w:r>
    </w:p>
    <w:p w14:paraId="236C4BA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radioButton1-&gt;Text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][0];</w:t>
      </w:r>
    </w:p>
    <w:p w14:paraId="0C9F65C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radioButton2-&gt;Text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][1];</w:t>
      </w:r>
    </w:p>
    <w:p w14:paraId="5A10D69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radioButton3-&gt;Text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][2];</w:t>
      </w:r>
    </w:p>
    <w:p w14:paraId="5305416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radioButton4-&gt;Text = answers[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currentQuestion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][3];</w:t>
      </w:r>
    </w:p>
    <w:p w14:paraId="0BAA4756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radioButton1-&gt;Checked = false;</w:t>
      </w:r>
    </w:p>
    <w:p w14:paraId="1E7F75F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radioButton2-&gt;Checked = false;</w:t>
      </w:r>
    </w:p>
    <w:p w14:paraId="1ADCBE9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radioButton3-&gt;Checked = false;</w:t>
      </w:r>
    </w:p>
    <w:p w14:paraId="2188CCD3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radioButton4-&gt;Checked = false;</w:t>
      </w:r>
    </w:p>
    <w:p w14:paraId="18267AF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button2-&gt;Visible = true;</w:t>
      </w:r>
    </w:p>
    <w:p w14:paraId="1747438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14:paraId="23F71D1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A23BCE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button3_Click(System::Object^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28135AB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label3-&gt;Visible = false;</w:t>
      </w:r>
    </w:p>
    <w:p w14:paraId="098CD68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pictureBox3-&gt;Visible = false;</w:t>
      </w:r>
    </w:p>
    <w:p w14:paraId="7B0FF3E1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2E0BE6F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button2_Click(System::Object^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19A85EAF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MyForm7^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gcnew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MyForm7();</w:t>
      </w:r>
    </w:p>
    <w:p w14:paraId="6B4527F4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newForm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-&gt;Show();</w:t>
      </w:r>
    </w:p>
    <w:p w14:paraId="571AA75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this-&gt;Hide();</w:t>
      </w:r>
    </w:p>
    <w:p w14:paraId="349182A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4D4E0B4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button4_Click(System::Object^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46143927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label2-&gt;Visible = false;</w:t>
      </w:r>
    </w:p>
    <w:p w14:paraId="10E15F25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label3-&gt;Visible = true;</w:t>
      </w:r>
    </w:p>
    <w:p w14:paraId="310BB6F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button4-&gt;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Visible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false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70648599" w14:textId="297778ED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2A2EC0F2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B35AAF9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::Show("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Вы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выйшлі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з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зачараванага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B55536">
        <w:rPr>
          <w:rFonts w:ascii="Cascadia Mono" w:hAnsi="Cascadia Mono" w:cs="Cascadia Mono"/>
          <w:color w:val="000000"/>
          <w:sz w:val="16"/>
          <w:szCs w:val="16"/>
        </w:rPr>
        <w:t>лесу</w:t>
      </w: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!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Дзякуй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 xml:space="preserve"> за гульню!",</w:t>
      </w:r>
    </w:p>
    <w:p w14:paraId="14ECF810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  <w:t xml:space="preserve">"Гульня 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</w:rPr>
        <w:t>пройдзена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</w:rPr>
        <w:t>", // Заголовок окна</w:t>
      </w:r>
    </w:p>
    <w:p w14:paraId="61F53CFA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MessageBoxButtons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::OK,</w:t>
      </w:r>
    </w:p>
    <w:p w14:paraId="1831216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MessageBoxIcon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::Information);</w:t>
      </w:r>
    </w:p>
    <w:p w14:paraId="2FDA68E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8F7E1AD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System::Windows::Forms::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FlatStyle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::Flat;</w:t>
      </w:r>
    </w:p>
    <w:p w14:paraId="08998FAE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BorderSize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0629B3EC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BorderColor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(0, 0, 0, 0);</w:t>
      </w:r>
    </w:p>
    <w:p w14:paraId="08E81092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MouseOverBackColor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209, 147);</w:t>
      </w:r>
    </w:p>
    <w:p w14:paraId="257CAC8D" w14:textId="49D06E7B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button2-&gt;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FlatAppearance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-&gt;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MouseDownBackColor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Color::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FromArgb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(244, 196, 122);</w:t>
      </w:r>
    </w:p>
    <w:p w14:paraId="0FD8F14B" w14:textId="77777777" w:rsid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598775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private: System::Void button2_Click(System::Object^ sender, System::</w:t>
      </w:r>
      <w:proofErr w:type="spellStart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EventArgs</w:t>
      </w:r>
      <w:proofErr w:type="spellEnd"/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>^ e) {</w:t>
      </w:r>
    </w:p>
    <w:p w14:paraId="0527B58B" w14:textId="77777777" w:rsidR="00B55536" w:rsidRPr="00B55536" w:rsidRDefault="00B55536" w:rsidP="00B5553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B55536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Application::Exit();</w:t>
      </w:r>
    </w:p>
    <w:p w14:paraId="60C8B6E8" w14:textId="71C50802" w:rsidR="006D59D3" w:rsidRPr="006D59D3" w:rsidRDefault="00B55536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  <w:r w:rsidR="006D59D3" w:rsidRPr="006D59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="006D59D3" w:rsidRPr="006D59D3">
        <w:rPr>
          <w:rFonts w:ascii="Cascadia Mono" w:hAnsi="Cascadia Mono" w:cs="Cascadia Mono"/>
          <w:color w:val="000000"/>
          <w:sz w:val="16"/>
          <w:szCs w:val="16"/>
          <w:lang w:val="en-US"/>
        </w:rPr>
        <w:t>public ref class SoundManager abstract sealed {</w:t>
      </w:r>
    </w:p>
    <w:p w14:paraId="0F1DCF75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public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:</w:t>
      </w:r>
    </w:p>
    <w:p w14:paraId="05AC6192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static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bool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IsSoundEnabled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true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127DC01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static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System::Media::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SoundPlayer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^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nullptr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312FF485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17C46A36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// Инициализация без параметра по умолчанию</w:t>
      </w:r>
    </w:p>
    <w:p w14:paraId="652B4F90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static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void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Initialize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 {</w:t>
      </w:r>
    </w:p>
    <w:p w14:paraId="49983F1F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Initialize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("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music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\\ancient-echoes-2.wav");</w:t>
      </w:r>
    </w:p>
    <w:p w14:paraId="70BA731B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3BDED3C3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6E6EAA8A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// Основной метод инициализации</w:t>
      </w:r>
    </w:p>
    <w:p w14:paraId="26917402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static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void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Initialize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(System::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String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^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musicPath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) {</w:t>
      </w:r>
    </w:p>
    <w:p w14:paraId="351C3E94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if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(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==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nullptr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) {</w:t>
      </w:r>
    </w:p>
    <w:p w14:paraId="1799830B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gcnew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System::Media::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SoundPlayer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7744F736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SoundLocation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= System::IO::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Path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::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Combine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</w:t>
      </w:r>
    </w:p>
    <w:p w14:paraId="2BCCD7FE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    System::Windows::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Forms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::Application::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StartupPath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,</w:t>
      </w:r>
    </w:p>
    <w:p w14:paraId="6C86EB09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musicPath</w:t>
      </w:r>
      <w:proofErr w:type="spellEnd"/>
    </w:p>
    <w:p w14:paraId="0EF3A837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);</w:t>
      </w:r>
    </w:p>
    <w:p w14:paraId="348907D8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try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{</w:t>
      </w:r>
    </w:p>
    <w:p w14:paraId="07FEB659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Load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51A635BE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}</w:t>
      </w:r>
    </w:p>
    <w:p w14:paraId="7068A9D0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catch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(...) {} // Проигнорировать ошибки загрузки</w:t>
      </w:r>
    </w:p>
    <w:p w14:paraId="7A479110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2695006F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3D3E7246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1FB2BA01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// Остальные методы без изменений</w:t>
      </w:r>
    </w:p>
    <w:p w14:paraId="26967249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static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void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PlayMusic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 {</w:t>
      </w:r>
    </w:p>
    <w:p w14:paraId="74AB1DA7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if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(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IsSoundEnabled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&amp;&amp;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!=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nullptr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) {</w:t>
      </w:r>
    </w:p>
    <w:p w14:paraId="639D8647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lastRenderedPageBreak/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try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{</w:t>
      </w:r>
    </w:p>
    <w:p w14:paraId="2D354050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-&gt;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PlayLooping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6EF113D4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}</w:t>
      </w:r>
    </w:p>
    <w:p w14:paraId="319292E5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catch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(...) {}</w:t>
      </w:r>
    </w:p>
    <w:p w14:paraId="5F1A1DCD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07F62DAC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0A42DE0E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424D65E6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static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void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StopMusic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 {</w:t>
      </w:r>
    </w:p>
    <w:p w14:paraId="2E4B05D8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if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(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!=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nullptr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) {</w:t>
      </w:r>
    </w:p>
    <w:p w14:paraId="0F2BE86B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try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{</w:t>
      </w:r>
    </w:p>
    <w:p w14:paraId="22800626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player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-&gt;Stop();</w:t>
      </w:r>
    </w:p>
    <w:p w14:paraId="247898E7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}</w:t>
      </w:r>
    </w:p>
    <w:p w14:paraId="418E9921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catch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(...) {}</w:t>
      </w:r>
    </w:p>
    <w:p w14:paraId="16955E35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7B4BDB36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28259D28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</w:p>
    <w:p w14:paraId="460AC8CB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static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void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ToggleSound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 {</w:t>
      </w:r>
    </w:p>
    <w:p w14:paraId="26C5F59B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IsSoundEnabled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= !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IsSoundEnabled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136BF754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if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(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IsSoundEnabled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)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PlayMusic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2FFC17F3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else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6D59D3">
        <w:rPr>
          <w:rFonts w:ascii="Cascadia Mono" w:hAnsi="Cascadia Mono" w:cs="Cascadia Mono"/>
          <w:color w:val="000000"/>
          <w:sz w:val="16"/>
          <w:szCs w:val="16"/>
        </w:rPr>
        <w:t>StopMusic</w:t>
      </w:r>
      <w:proofErr w:type="spellEnd"/>
      <w:r w:rsidRPr="006D59D3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752F9539" w14:textId="77777777" w:rsidR="006D59D3" w:rsidRPr="006D59D3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6C4F61C5" w14:textId="3D7CA4A4" w:rsidR="00B55536" w:rsidRPr="00B55536" w:rsidRDefault="006D59D3" w:rsidP="006D59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D59D3">
        <w:rPr>
          <w:rFonts w:ascii="Cascadia Mono" w:hAnsi="Cascadia Mono" w:cs="Cascadia Mono"/>
          <w:color w:val="000000"/>
          <w:sz w:val="16"/>
          <w:szCs w:val="16"/>
        </w:rPr>
        <w:t>};</w:t>
      </w:r>
    </w:p>
    <w:sectPr w:rsidR="00B55536" w:rsidRPr="00B55536" w:rsidSect="00E00F98">
      <w:type w:val="continuous"/>
      <w:pgSz w:w="11906" w:h="16838" w:code="9"/>
      <w:pgMar w:top="993" w:right="566" w:bottom="1843" w:left="1418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9AEA" w14:textId="77777777" w:rsidR="00B616CE" w:rsidRDefault="00B616CE" w:rsidP="00D973E7">
      <w:pPr>
        <w:spacing w:after="0" w:line="240" w:lineRule="auto"/>
      </w:pPr>
      <w:r>
        <w:separator/>
      </w:r>
    </w:p>
  </w:endnote>
  <w:endnote w:type="continuationSeparator" w:id="0">
    <w:p w14:paraId="7C6E1901" w14:textId="77777777" w:rsidR="00B616CE" w:rsidRDefault="00B616CE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88FC6" w14:textId="77777777" w:rsidR="00B616CE" w:rsidRDefault="00B616CE" w:rsidP="00D973E7">
      <w:pPr>
        <w:spacing w:after="0" w:line="240" w:lineRule="auto"/>
      </w:pPr>
      <w:r>
        <w:separator/>
      </w:r>
    </w:p>
  </w:footnote>
  <w:footnote w:type="continuationSeparator" w:id="0">
    <w:p w14:paraId="5E6A5AF3" w14:textId="77777777" w:rsidR="00B616CE" w:rsidRDefault="00B616CE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attachedTemplate r:id="rId1"/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448AA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D59D3"/>
    <w:rsid w:val="006F70DE"/>
    <w:rsid w:val="007125FC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F0A67"/>
    <w:rsid w:val="007F1FF3"/>
    <w:rsid w:val="00801F2F"/>
    <w:rsid w:val="00807784"/>
    <w:rsid w:val="00810CEE"/>
    <w:rsid w:val="00823762"/>
    <w:rsid w:val="00825DA4"/>
    <w:rsid w:val="00826C94"/>
    <w:rsid w:val="00830CD1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1AA0"/>
    <w:rsid w:val="00B32172"/>
    <w:rsid w:val="00B362A5"/>
    <w:rsid w:val="00B37592"/>
    <w:rsid w:val="00B55536"/>
    <w:rsid w:val="00B616CE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13</TotalTime>
  <Pages>8</Pages>
  <Words>3628</Words>
  <Characters>20685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Уля П.</cp:lastModifiedBy>
  <cp:revision>6</cp:revision>
  <cp:lastPrinted>2025-06-25T21:30:00Z</cp:lastPrinted>
  <dcterms:created xsi:type="dcterms:W3CDTF">2025-06-29T12:33:00Z</dcterms:created>
  <dcterms:modified xsi:type="dcterms:W3CDTF">2025-06-29T12:56:00Z</dcterms:modified>
</cp:coreProperties>
</file>